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1F1" w:rsidRPr="00EA6A1C" w:rsidRDefault="00EB01F1" w:rsidP="00EB01F1">
      <w:bookmarkStart w:id="0" w:name="_Toc291581101"/>
      <w:bookmarkStart w:id="1" w:name="_Toc291581128"/>
    </w:p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AD3433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  <w:proofErr w:type="spellStart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B.Eng</w:t>
      </w:r>
      <w:proofErr w:type="spellEnd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. Matthias Welter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Professor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 xml:space="preserve">: Prof. Dr.-Ing. Jörn </w:t>
      </w:r>
      <w:proofErr w:type="spellStart"/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Thielecke</w:t>
      </w:r>
      <w:proofErr w:type="spellEnd"/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Betreuer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Dipl.-Inf. Manuel Stahl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Zeitraum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01. August 2014 – 31. Januar 2015</w:t>
      </w:r>
    </w:p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FE4007" w:rsidRPr="00A12448" w:rsidRDefault="00E909E8" w:rsidP="00EB01F1">
      <w:pPr>
        <w:sectPr w:rsidR="00FE4007" w:rsidRPr="00A12448" w:rsidSect="003613A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 w:code="9"/>
          <w:pgMar w:top="1542" w:right="595" w:bottom="1656" w:left="1276" w:header="936" w:footer="22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3539490</wp:posOffset>
                </wp:positionV>
                <wp:extent cx="5975985" cy="1219200"/>
                <wp:effectExtent l="0" t="0" r="5715" b="0"/>
                <wp:wrapTopAndBottom/>
                <wp:docPr id="1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447F" w:rsidRPr="0002447F" w:rsidRDefault="00DA5585" w:rsidP="0002447F">
                            <w:pPr>
                              <w:pStyle w:val="Haupttitel"/>
                            </w:pPr>
                            <w:r>
                              <w:t xml:space="preserve">Handout: 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Posit</w:t>
                            </w:r>
                            <w:r w:rsidR="00CF610B">
                              <w:rPr>
                                <w:b/>
                                <w:bCs/>
                              </w:rPr>
                              <w:t>ionsregelung eines Quadrocopter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s</w:t>
                            </w:r>
                            <w:r w:rsidR="008B6C3D">
                              <w:rPr>
                                <w:b/>
                                <w:bCs/>
                              </w:rPr>
                              <w:t>,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 xml:space="preserve"> basierend auf einem 2D-Lasers</w:t>
                            </w:r>
                            <w:r w:rsidR="00CF610B">
                              <w:rPr>
                                <w:b/>
                                <w:bCs/>
                              </w:rPr>
                              <w:t>Canner</w:t>
                            </w:r>
                          </w:p>
                          <w:p w:rsidR="003613AB" w:rsidRDefault="003613AB" w:rsidP="003613AB">
                            <w:pPr>
                              <w:pStyle w:val="Haupttitel"/>
                            </w:pPr>
                          </w:p>
                          <w:p w:rsidR="007D438A" w:rsidRDefault="007D438A" w:rsidP="005C0698">
                            <w:pPr>
                              <w:pStyle w:val="Untertitel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278.7pt;width:470.55pt;height:96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IHrQIAAKw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" filled="f" stroked="f">
                <v:textbox inset="0,0,0,0">
                  <w:txbxContent>
                    <w:p w:rsidR="0002447F" w:rsidRPr="0002447F" w:rsidRDefault="00DA5585" w:rsidP="0002447F">
                      <w:pPr>
                        <w:pStyle w:val="Haupttitel"/>
                      </w:pPr>
                      <w:r>
                        <w:t xml:space="preserve">Handout: </w:t>
                      </w:r>
                      <w:r w:rsidR="0002447F" w:rsidRPr="0002447F">
                        <w:rPr>
                          <w:b/>
                          <w:bCs/>
                        </w:rPr>
                        <w:t>Posit</w:t>
                      </w:r>
                      <w:r w:rsidR="00CF610B">
                        <w:rPr>
                          <w:b/>
                          <w:bCs/>
                        </w:rPr>
                        <w:t>ionsregelung eines Quadrocopter</w:t>
                      </w:r>
                      <w:r w:rsidR="0002447F" w:rsidRPr="0002447F">
                        <w:rPr>
                          <w:b/>
                          <w:bCs/>
                        </w:rPr>
                        <w:t>s</w:t>
                      </w:r>
                      <w:r w:rsidR="008B6C3D">
                        <w:rPr>
                          <w:b/>
                          <w:bCs/>
                        </w:rPr>
                        <w:t>,</w:t>
                      </w:r>
                      <w:r w:rsidR="0002447F" w:rsidRPr="0002447F">
                        <w:rPr>
                          <w:b/>
                          <w:bCs/>
                        </w:rPr>
                        <w:t xml:space="preserve"> basierend auf einem 2D-Lasers</w:t>
                      </w:r>
                      <w:r w:rsidR="00CF610B">
                        <w:rPr>
                          <w:b/>
                          <w:bCs/>
                        </w:rPr>
                        <w:t>Canner</w:t>
                      </w:r>
                    </w:p>
                    <w:p w:rsidR="003613AB" w:rsidRDefault="003613AB" w:rsidP="003613AB">
                      <w:pPr>
                        <w:pStyle w:val="Haupttitel"/>
                      </w:pPr>
                    </w:p>
                    <w:p w:rsidR="007D438A" w:rsidRDefault="007D438A" w:rsidP="005C0698">
                      <w:pPr>
                        <w:pStyle w:val="Untertitel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1742440</wp:posOffset>
                </wp:positionV>
                <wp:extent cx="6372225" cy="304800"/>
                <wp:effectExtent l="0" t="0" r="9525" b="0"/>
                <wp:wrapNone/>
                <wp:docPr id="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D438A" w:rsidRDefault="00AD3433" w:rsidP="00F46A8E">
                            <w:pPr>
                              <w:pStyle w:val="Einrichtungszeile"/>
                            </w:pPr>
                            <w:r>
                              <w:t>Lehrstuhl für informationstechnik</w:t>
                            </w:r>
                          </w:p>
                          <w:p w:rsidR="00AD3433" w:rsidRPr="00945714" w:rsidRDefault="00AD3433" w:rsidP="00F46A8E">
                            <w:pPr>
                              <w:pStyle w:val="Einrichtungszeile"/>
                            </w:pPr>
                            <w:r>
                              <w:t>Schwerpunkt kommunikationselektronik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27" type="#_x0000_t202" style="position:absolute;margin-left:0;margin-top:137.2pt;width:501.75pt;height:24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" o:allowincell="f" filled="f" stroked="f">
                <v:textbox style="mso-fit-shape-to-text:t" inset="0,0,0,0">
                  <w:txbxContent>
                    <w:p w:rsidR="007D438A" w:rsidRDefault="00AD3433" w:rsidP="00F46A8E">
                      <w:pPr>
                        <w:pStyle w:val="Einrichtungszeile"/>
                      </w:pPr>
                      <w:r>
                        <w:t>Lehrstuhl für informationstechnik</w:t>
                      </w:r>
                    </w:p>
                    <w:p w:rsidR="00AD3433" w:rsidRPr="00945714" w:rsidRDefault="00AD3433" w:rsidP="00F46A8E">
                      <w:pPr>
                        <w:pStyle w:val="Einrichtungszeile"/>
                      </w:pPr>
                      <w:r>
                        <w:t>Schwerpunkt kommunikationselektronik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End w:id="0"/>
      <w:bookmarkEnd w:id="1"/>
    </w:p>
    <w:p w:rsidR="00247BE9" w:rsidRDefault="00247BE9" w:rsidP="004D7FCF">
      <w:pPr>
        <w:pStyle w:val="Verzeichnis1"/>
        <w:tabs>
          <w:tab w:val="left" w:pos="800"/>
        </w:tabs>
      </w:pPr>
    </w:p>
    <w:p w:rsidR="00247BE9" w:rsidRDefault="00247BE9" w:rsidP="00247BE9"/>
    <w:p w:rsidR="00247BE9" w:rsidRDefault="00247BE9" w:rsidP="00247BE9"/>
    <w:p w:rsidR="00247BE9" w:rsidRDefault="00247BE9" w:rsidP="00247BE9"/>
    <w:p w:rsidR="00247BE9" w:rsidRDefault="00247BE9" w:rsidP="00247BE9">
      <w:pPr>
        <w:tabs>
          <w:tab w:val="left" w:pos="2235"/>
        </w:tabs>
      </w:pPr>
      <w:r>
        <w:tab/>
      </w:r>
    </w:p>
    <w:sdt>
      <w:sdtPr>
        <w:rPr>
          <w:rFonts w:ascii="Frutiger LT Com 45 Light" w:eastAsia="Times New Roman" w:hAnsi="Frutiger LT Com 45 Light" w:cs="Times New Roman"/>
          <w:color w:val="auto"/>
          <w:sz w:val="24"/>
          <w:szCs w:val="24"/>
        </w:rPr>
        <w:id w:val="63921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7BE9" w:rsidRDefault="00247BE9">
          <w:pPr>
            <w:pStyle w:val="Inhaltsverzeichnisberschrift"/>
          </w:pPr>
          <w:r>
            <w:t>Inhalt</w:t>
          </w:r>
        </w:p>
        <w:bookmarkStart w:id="2" w:name="_GoBack"/>
        <w:bookmarkEnd w:id="2"/>
        <w:p w:rsidR="0029360E" w:rsidRDefault="00247BE9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7BE9">
            <w:fldChar w:fldCharType="begin"/>
          </w:r>
          <w:r w:rsidRPr="00247BE9">
            <w:instrText xml:space="preserve"> TOC \o "1-3" \h \z \u </w:instrText>
          </w:r>
          <w:r w:rsidRPr="00247BE9">
            <w:fldChar w:fldCharType="separate"/>
          </w:r>
          <w:hyperlink w:anchor="_Toc411933161" w:history="1">
            <w:r w:rsidR="0029360E" w:rsidRPr="00B26DD7">
              <w:rPr>
                <w:rStyle w:val="Hyperlink"/>
                <w:noProof/>
                <w:spacing w:val="100"/>
              </w:rPr>
              <w:t>A.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Agenda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_Toc411933161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3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2" w:history="1">
            <w:r w:rsidRPr="00B26DD7">
              <w:rPr>
                <w:rStyle w:val="Hyperlink"/>
                <w:noProof/>
                <w:spacing w:val="100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Komponenten und Architektur des Quadrocopters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3" w:history="1">
            <w:r w:rsidRPr="00B26DD7">
              <w:rPr>
                <w:rStyle w:val="Hyperlink"/>
                <w:rFonts w:eastAsiaTheme="majorEastAsia"/>
              </w:rPr>
              <w:t>B.1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  <w:rFonts w:eastAsiaTheme="majorEastAsia"/>
              </w:rPr>
              <w:t>Softwarearchitektur und Kommunikationsstruktur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4" w:history="1">
            <w:r w:rsidRPr="00B26DD7">
              <w:rPr>
                <w:rStyle w:val="Hyperlink"/>
              </w:rPr>
              <w:t>B.2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Koordinatensysteme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5" w:history="1">
            <w:r w:rsidRPr="00B26DD7">
              <w:rPr>
                <w:rStyle w:val="Hyperlink"/>
                <w:noProof/>
                <w:spacing w:val="100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2D-Positionsbestimmung in einer unbekannten 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6" w:history="1">
            <w:r w:rsidRPr="00B26DD7">
              <w:rPr>
                <w:rStyle w:val="Hyperlink"/>
              </w:rPr>
              <w:t>C.1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Integration in die Architektur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7" w:history="1">
            <w:r w:rsidRPr="00B26DD7">
              <w:rPr>
                <w:rStyle w:val="Hyperlink"/>
                <w:noProof/>
                <w:spacing w:val="100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Aufbau und Funktionsweise der Positionsregelung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8" w:history="1">
            <w:r w:rsidRPr="00B26DD7">
              <w:rPr>
                <w:rStyle w:val="Hyperlink"/>
              </w:rPr>
              <w:t>D.1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Integration in die Architektur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9" w:history="1">
            <w:r w:rsidRPr="00B26DD7">
              <w:rPr>
                <w:rStyle w:val="Hyperlink"/>
              </w:rPr>
              <w:t>D.2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Aufbau Positionsregelung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0" w:history="1">
            <w:r w:rsidRPr="00B26DD7">
              <w:rPr>
                <w:rStyle w:val="Hyperlink"/>
              </w:rPr>
              <w:t>D.3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Modellbildung und Inversion (1)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1" w:history="1">
            <w:r w:rsidRPr="00B26DD7">
              <w:rPr>
                <w:rStyle w:val="Hyperlink"/>
                <w:noProof/>
              </w:rPr>
              <w:t>D.3.1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Translationsmodell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2" w:history="1">
            <w:r w:rsidRPr="00B26DD7">
              <w:rPr>
                <w:rStyle w:val="Hyperlink"/>
                <w:noProof/>
              </w:rPr>
              <w:t>D.3.2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Aufbau und Stellgesetz der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3" w:history="1">
            <w:r w:rsidRPr="00B26DD7">
              <w:rPr>
                <w:rStyle w:val="Hyperlink"/>
                <w:noProof/>
              </w:rPr>
              <w:t>D.3.3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Linearisierte Translationsmodell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4" w:history="1">
            <w:r w:rsidRPr="00B26DD7">
              <w:rPr>
                <w:rStyle w:val="Hyperlink"/>
              </w:rPr>
              <w:t>D.4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Referenzmodell (2)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5" w:history="1">
            <w:r w:rsidRPr="00B26DD7">
              <w:rPr>
                <w:rStyle w:val="Hyperlink"/>
              </w:rPr>
              <w:t>D.5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Folgeregler (3)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6" w:history="1">
            <w:r w:rsidRPr="00B26DD7">
              <w:rPr>
                <w:rStyle w:val="Hyperlink"/>
              </w:rPr>
              <w:t>D.6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B26DD7">
              <w:rPr>
                <w:rStyle w:val="Hyperlink"/>
              </w:rPr>
              <w:t>Zustandsschätzer (4)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_Toc411933176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7" w:history="1">
            <w:r w:rsidRPr="00B26DD7">
              <w:rPr>
                <w:rStyle w:val="Hyperlink"/>
                <w:noProof/>
                <w:spacing w:val="100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Auswertung Flugversuch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8" w:history="1">
            <w:r w:rsidRPr="00B26DD7">
              <w:rPr>
                <w:rStyle w:val="Hyperlink"/>
                <w:noProof/>
                <w:spacing w:val="100"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Fazit und 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60E" w:rsidRDefault="0029360E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9" w:history="1">
            <w:r w:rsidRPr="00B26DD7">
              <w:rPr>
                <w:rStyle w:val="Hyperlink"/>
                <w:noProof/>
                <w:spacing w:val="100"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DD7">
              <w:rPr>
                <w:rStyle w:val="Hyperlink"/>
                <w:noProof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BE9" w:rsidRDefault="00247BE9">
          <w:r w:rsidRPr="00247BE9">
            <w:rPr>
              <w:b/>
              <w:bCs/>
            </w:rPr>
            <w:fldChar w:fldCharType="end"/>
          </w:r>
        </w:p>
      </w:sdtContent>
    </w:sdt>
    <w:p w:rsidR="00247BE9" w:rsidRDefault="00247BE9" w:rsidP="00247BE9">
      <w:pPr>
        <w:tabs>
          <w:tab w:val="left" w:pos="2235"/>
        </w:tabs>
      </w:pPr>
    </w:p>
    <w:p w:rsidR="00A101BF" w:rsidRPr="00247BE9" w:rsidRDefault="00247BE9" w:rsidP="00247BE9">
      <w:pPr>
        <w:tabs>
          <w:tab w:val="left" w:pos="2235"/>
        </w:tabs>
        <w:sectPr w:rsidR="00A101BF" w:rsidRPr="00247BE9" w:rsidSect="00D72FC2">
          <w:headerReference w:type="default" r:id="rId14"/>
          <w:footerReference w:type="even" r:id="rId15"/>
          <w:pgSz w:w="11906" w:h="16838" w:code="9"/>
          <w:pgMar w:top="1542" w:right="3158" w:bottom="1656" w:left="1276" w:header="936" w:footer="227" w:gutter="0"/>
          <w:cols w:space="708"/>
          <w:docGrid w:linePitch="360"/>
        </w:sectPr>
      </w:pPr>
      <w:r>
        <w:tab/>
      </w:r>
    </w:p>
    <w:p w:rsidR="00A226A8" w:rsidRDefault="0066792B" w:rsidP="00A226A8">
      <w:pPr>
        <w:pStyle w:val="berschrift1"/>
      </w:pPr>
      <w:r>
        <w:lastRenderedPageBreak/>
        <w:br/>
      </w:r>
      <w:bookmarkStart w:id="3" w:name="_Toc411933161"/>
      <w:r w:rsidR="00894651">
        <w:t>Agenda</w:t>
      </w:r>
      <w:bookmarkEnd w:id="3"/>
    </w:p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Komponenten und Architektur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2D-Positionsbestimmung in einer unbekannten Umgebung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Aufbau und Funktionsweise der Positionsregelung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 xml:space="preserve">Auswertung eines Flugversuches 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Fazit und Ausblick</w:t>
      </w:r>
    </w:p>
    <w:p w:rsidR="00D97CBB" w:rsidRPr="00D97CBB" w:rsidRDefault="00D97CBB" w:rsidP="00D97CBB"/>
    <w:p w:rsidR="0066792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Flugdemonstration</w:t>
      </w:r>
    </w:p>
    <w:p w:rsidR="0066792B" w:rsidRPr="0066792B" w:rsidRDefault="0066792B" w:rsidP="00DA5585">
      <w:pPr>
        <w:pStyle w:val="berschrift1"/>
      </w:pPr>
      <w:r>
        <w:lastRenderedPageBreak/>
        <w:br/>
      </w:r>
      <w:bookmarkStart w:id="4" w:name="_Toc411933162"/>
      <w:r w:rsidR="00D97CBB">
        <w:t xml:space="preserve">Komponenten und Architektur des </w:t>
      </w:r>
      <w:proofErr w:type="spellStart"/>
      <w:r w:rsidR="00D97CBB">
        <w:t>Quadrocopters</w:t>
      </w:r>
      <w:bookmarkEnd w:id="4"/>
      <w:proofErr w:type="spellEnd"/>
    </w:p>
    <w:p w:rsidR="00A226A8" w:rsidRDefault="00247BE9" w:rsidP="00247BE9">
      <w:pPr>
        <w:pStyle w:val="berschrift2"/>
        <w:rPr>
          <w:rFonts w:eastAsiaTheme="majorEastAsia"/>
        </w:rPr>
      </w:pPr>
      <w:bookmarkStart w:id="5" w:name="_Toc411933163"/>
      <w:r w:rsidRPr="00247BE9">
        <w:rPr>
          <w:rFonts w:eastAsiaTheme="majorEastAsia"/>
        </w:rPr>
        <w:t xml:space="preserve">Softwarearchitektur und </w:t>
      </w:r>
      <w:r>
        <w:rPr>
          <w:rFonts w:eastAsiaTheme="majorEastAsia"/>
        </w:rPr>
        <w:t>K</w:t>
      </w:r>
      <w:r w:rsidRPr="00247BE9">
        <w:rPr>
          <w:rFonts w:eastAsiaTheme="majorEastAsia"/>
        </w:rPr>
        <w:t>ommunikationsstruktur</w:t>
      </w:r>
      <w:bookmarkEnd w:id="5"/>
    </w:p>
    <w:p w:rsidR="00247BE9" w:rsidRPr="00247BE9" w:rsidRDefault="00247BE9" w:rsidP="00247BE9"/>
    <w:p w:rsidR="00247BE9" w:rsidRDefault="00247BE9" w:rsidP="00247BE9">
      <w:pPr>
        <w:jc w:val="center"/>
      </w:pPr>
      <w:r>
        <w:rPr>
          <w:noProof/>
        </w:rPr>
        <w:drawing>
          <wp:inline distT="0" distB="0" distL="0" distR="0" wp14:anchorId="24177824">
            <wp:extent cx="4742815" cy="3639820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BE9" w:rsidRDefault="00247BE9" w:rsidP="00247BE9">
      <w:pPr>
        <w:pStyle w:val="berschrift2"/>
      </w:pPr>
      <w:bookmarkStart w:id="6" w:name="_Toc411933164"/>
      <w:r>
        <w:t>Koordinatensysteme</w:t>
      </w:r>
      <w:bookmarkEnd w:id="6"/>
    </w:p>
    <w:p w:rsidR="00247BE9" w:rsidRPr="00247BE9" w:rsidRDefault="00247BE9" w:rsidP="00247BE9"/>
    <w:p w:rsidR="00213D4F" w:rsidRDefault="00FB7E06">
      <w:pPr>
        <w:spacing w:after="0" w:line="240" w:lineRule="auto"/>
        <w:contextualSpacing w:val="0"/>
      </w:pPr>
      <w:r w:rsidRPr="00FB7E06">
        <w:drawing>
          <wp:inline distT="0" distB="0" distL="0" distR="0" wp14:anchorId="6E2E35AD" wp14:editId="7DCE17F1">
            <wp:extent cx="5052235" cy="2147978"/>
            <wp:effectExtent l="0" t="0" r="0" b="5080"/>
            <wp:docPr id="922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27990" b="13877"/>
                    <a:stretch/>
                  </pic:blipFill>
                  <pic:spPr>
                    <a:xfrm>
                      <a:off x="0" y="0"/>
                      <a:ext cx="5052439" cy="21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D4F">
        <w:br w:type="page"/>
      </w:r>
    </w:p>
    <w:p w:rsidR="00247BE9" w:rsidRPr="0066792B" w:rsidRDefault="00247BE9" w:rsidP="00247BE9">
      <w:pPr>
        <w:pStyle w:val="berschrift1"/>
      </w:pPr>
      <w:r>
        <w:lastRenderedPageBreak/>
        <w:br/>
      </w:r>
      <w:bookmarkStart w:id="7" w:name="_Toc411933165"/>
      <w:r w:rsidRPr="00247BE9">
        <w:t>2D-Positionsbestimmung in einer unbekannten Umgebung</w:t>
      </w:r>
      <w:bookmarkEnd w:id="7"/>
    </w:p>
    <w:p w:rsidR="00F31F8E" w:rsidRDefault="006658FA" w:rsidP="00247BE9">
      <w:pPr>
        <w:pStyle w:val="berschrift2"/>
      </w:pPr>
      <w:bookmarkStart w:id="8" w:name="_Toc411933166"/>
      <w:r>
        <w:t>Integration in die Architektur</w:t>
      </w:r>
      <w:bookmarkEnd w:id="8"/>
    </w:p>
    <w:p w:rsidR="00213D4F" w:rsidRDefault="00247BE9" w:rsidP="00247BE9">
      <w:pPr>
        <w:jc w:val="center"/>
      </w:pPr>
      <w:r>
        <w:rPr>
          <w:noProof/>
        </w:rPr>
        <w:drawing>
          <wp:inline distT="0" distB="0" distL="0" distR="0" wp14:anchorId="3192D29A">
            <wp:extent cx="4847659" cy="2982215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54" cy="298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Default="006658FA">
      <w:pPr>
        <w:spacing w:after="0" w:line="240" w:lineRule="auto"/>
        <w:contextualSpacing w:val="0"/>
        <w:rPr>
          <w:rFonts w:ascii="Frutiger LT Com 65 Bold" w:hAnsi="Frutiger LT Com 65 Bold"/>
          <w:sz w:val="28"/>
        </w:rPr>
      </w:pPr>
      <w:r>
        <w:br w:type="page"/>
      </w:r>
    </w:p>
    <w:p w:rsidR="006658FA" w:rsidRDefault="006658FA" w:rsidP="006658FA">
      <w:pPr>
        <w:pStyle w:val="berschrift1"/>
      </w:pPr>
      <w:r>
        <w:lastRenderedPageBreak/>
        <w:br/>
      </w:r>
      <w:bookmarkStart w:id="9" w:name="_Toc411933167"/>
      <w:r>
        <w:t>Aufbau und Funktionsweise der Positionsregelung</w:t>
      </w:r>
      <w:bookmarkEnd w:id="9"/>
    </w:p>
    <w:p w:rsidR="006658FA" w:rsidRDefault="006658FA" w:rsidP="006658FA">
      <w:pPr>
        <w:pStyle w:val="berschrift2"/>
      </w:pPr>
      <w:bookmarkStart w:id="10" w:name="_Toc411933168"/>
      <w:r>
        <w:t>Integration in die Architektur</w:t>
      </w:r>
      <w:bookmarkEnd w:id="10"/>
    </w:p>
    <w:p w:rsidR="006658FA" w:rsidRPr="006658FA" w:rsidRDefault="006658FA" w:rsidP="006658FA"/>
    <w:p w:rsidR="006658FA" w:rsidRDefault="006658FA" w:rsidP="006658FA">
      <w:r>
        <w:rPr>
          <w:noProof/>
        </w:rPr>
        <w:drawing>
          <wp:inline distT="0" distB="0" distL="0" distR="0" wp14:anchorId="135700EE" wp14:editId="0BCB667B">
            <wp:extent cx="4803466" cy="32010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98" cy="320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Pr="006658FA" w:rsidRDefault="00476AFC" w:rsidP="006658FA">
      <w:pPr>
        <w:pStyle w:val="berschrift2"/>
      </w:pPr>
      <w:bookmarkStart w:id="11" w:name="_Toc411933169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6E06A" wp14:editId="285C16CE">
                <wp:simplePos x="0" y="0"/>
                <wp:positionH relativeFrom="column">
                  <wp:posOffset>733425</wp:posOffset>
                </wp:positionH>
                <wp:positionV relativeFrom="paragraph">
                  <wp:posOffset>326126</wp:posOffset>
                </wp:positionV>
                <wp:extent cx="334010" cy="482600"/>
                <wp:effectExtent l="0" t="0" r="0" b="0"/>
                <wp:wrapNone/>
                <wp:docPr id="719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" cy="482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0" o:spid="_x0000_s1028" type="#_x0000_t202" style="position:absolute;left:0;text-align:left;margin-left:57.75pt;margin-top:25.7pt;width:26.3pt;height:3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58FA">
        <w:t>Aufbau Positionsregelung</w:t>
      </w:r>
      <w:bookmarkEnd w:id="11"/>
    </w:p>
    <w:p w:rsidR="00213D4F" w:rsidRDefault="00476AFC" w:rsidP="00F8387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B2269" wp14:editId="4813E0EC">
                <wp:simplePos x="0" y="0"/>
                <wp:positionH relativeFrom="column">
                  <wp:posOffset>189865</wp:posOffset>
                </wp:positionH>
                <wp:positionV relativeFrom="paragraph">
                  <wp:posOffset>33020</wp:posOffset>
                </wp:positionV>
                <wp:extent cx="878205" cy="1336675"/>
                <wp:effectExtent l="19050" t="19050" r="17145" b="15875"/>
                <wp:wrapNone/>
                <wp:docPr id="7191" name="Rechteck 7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78205" cy="1336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191" o:spid="_x0000_s1029" style="position:absolute;margin-left:14.95pt;margin-top:2.6pt;width:69.15pt;height:10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</w:p>
    <w:p w:rsidR="00213D4F" w:rsidRDefault="00476AFC" w:rsidP="00F838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FD152" wp14:editId="38EE041E">
                <wp:simplePos x="0" y="0"/>
                <wp:positionH relativeFrom="column">
                  <wp:posOffset>2316480</wp:posOffset>
                </wp:positionH>
                <wp:positionV relativeFrom="paragraph">
                  <wp:posOffset>744591</wp:posOffset>
                </wp:positionV>
                <wp:extent cx="335915" cy="482600"/>
                <wp:effectExtent l="0" t="0" r="0" b="0"/>
                <wp:wrapNone/>
                <wp:docPr id="7188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482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" o:spid="_x0000_s1030" type="#_x0000_t202" style="position:absolute;margin-left:182.4pt;margin-top:58.65pt;width:26.45pt;height:3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D5D057" wp14:editId="36A67192">
                <wp:simplePos x="0" y="0"/>
                <wp:positionH relativeFrom="column">
                  <wp:posOffset>1639570</wp:posOffset>
                </wp:positionH>
                <wp:positionV relativeFrom="paragraph">
                  <wp:posOffset>375920</wp:posOffset>
                </wp:positionV>
                <wp:extent cx="1009015" cy="810260"/>
                <wp:effectExtent l="19050" t="19050" r="19685" b="27940"/>
                <wp:wrapNone/>
                <wp:docPr id="7187" name="Rechteck 7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9015" cy="8102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187" o:spid="_x0000_s1031" style="position:absolute;margin-left:129.1pt;margin-top:29.6pt;width:79.45pt;height:6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B35FA5" wp14:editId="6468F2F6">
                <wp:simplePos x="0" y="0"/>
                <wp:positionH relativeFrom="column">
                  <wp:posOffset>2216785</wp:posOffset>
                </wp:positionH>
                <wp:positionV relativeFrom="paragraph">
                  <wp:posOffset>1960509</wp:posOffset>
                </wp:positionV>
                <wp:extent cx="306070" cy="431165"/>
                <wp:effectExtent l="0" t="0" r="0" b="0"/>
                <wp:wrapNone/>
                <wp:docPr id="9220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431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3" o:spid="_x0000_s1032" type="#_x0000_t202" style="position:absolute;margin-left:174.55pt;margin-top:154.35pt;width:24.1pt;height:33.9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05BEEF" wp14:editId="667A9BAE">
                <wp:simplePos x="0" y="0"/>
                <wp:positionH relativeFrom="column">
                  <wp:posOffset>1621790</wp:posOffset>
                </wp:positionH>
                <wp:positionV relativeFrom="paragraph">
                  <wp:posOffset>2040890</wp:posOffset>
                </wp:positionV>
                <wp:extent cx="927735" cy="857885"/>
                <wp:effectExtent l="19050" t="19050" r="24765" b="18415"/>
                <wp:wrapNone/>
                <wp:docPr id="9219" name="Rechteck 9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27735" cy="85788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9219" o:spid="_x0000_s1033" style="position:absolute;margin-left:127.7pt;margin-top:160.7pt;width:73.05pt;height:67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  <w:r w:rsidR="00AD3433" w:rsidRPr="00AD3433"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FF44551" wp14:editId="2913F35E">
                <wp:simplePos x="0" y="0"/>
                <wp:positionH relativeFrom="column">
                  <wp:posOffset>3019868</wp:posOffset>
                </wp:positionH>
                <wp:positionV relativeFrom="paragraph">
                  <wp:posOffset>74439</wp:posOffset>
                </wp:positionV>
                <wp:extent cx="1448939" cy="2777705"/>
                <wp:effectExtent l="19050" t="19050" r="18415" b="22860"/>
                <wp:wrapNone/>
                <wp:docPr id="7182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8939" cy="2777705"/>
                          <a:chOff x="0" y="0"/>
                          <a:chExt cx="1440160" cy="4032026"/>
                        </a:xfrm>
                      </wpg:grpSpPr>
                      <wps:wsp>
                        <wps:cNvPr id="7183" name="Rechteck 7183"/>
                        <wps:cNvSpPr/>
                        <wps:spPr bwMode="auto">
                          <a:xfrm>
                            <a:off x="0" y="0"/>
                            <a:ext cx="1440160" cy="4032026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D3433" w:rsidRDefault="00AD3433" w:rsidP="00AD3433"/>
                          </w:txbxContent>
                        </wps:txbx>
                        <wps:bodyPr vert="horz" wrap="square" lIns="0" tIns="0" rIns="0" bIns="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84" name="Textfeld 10"/>
                        <wps:cNvSpPr txBox="1"/>
                        <wps:spPr>
                          <a:xfrm>
                            <a:off x="1064644" y="20663"/>
                            <a:ext cx="373289" cy="530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3433" w:rsidRDefault="00AD3433" w:rsidP="00AD3433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8" o:spid="_x0000_s1034" style="position:absolute;margin-left:237.8pt;margin-top:5.85pt;width:114.1pt;height:218.7pt;z-index:251657216;mso-width-relative:margin;mso-height-relative:margin" coordsize="14401,4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">
                <v:rect id="Rechteck 7183" o:spid="_x0000_s1035" style="position:absolute;width:14401;height:40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c38cA&#10;AADdAAAADwAAAGRycy9kb3ducmV2LnhtbESP3WoCMRSE7wt9h3AKvatZK9VlNYoKFhEU//D6uDnd&#10;Xbo52W5SjW/fFAQvh5n5hhlNgqnFhVpXWVbQ7SQgiHOrKy4UHA+LtxSE88gaa8uk4EYOJuPnpxFm&#10;2l55R5e9L0SEsMtQQel9k0np8pIMuo5tiKP3ZVuDPsq2kLrFa4SbWr4nSV8arDgulNjQvKT8e/9r&#10;FMzTz/PqZ7teHDbH2SCsT+Fj2QtKvb6E6RCEp+Af4Xt7qRUMumkP/t/EJyDH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s3N/HAAAA3QAAAA8AAAAAAAAAAAAAAAAAmAIAAGRy&#10;cy9kb3ducmV2LnhtbFBLBQYAAAAABAAEAPUAAACMAwAAAAA=&#10;" filled="f" fillcolor="#4f81bd [3204]" strokecolor="red" strokeweight="3pt">
                  <v:stroke joinstyle="round"/>
                  <v:shadow color="#eeece1 [3214]"/>
                  <v:textbox inset="0,0,0,0">
                    <w:txbxContent>
                      <w:p w:rsidR="00AD3433" w:rsidRDefault="00AD3433" w:rsidP="00AD3433"/>
                    </w:txbxContent>
                  </v:textbox>
                </v:rect>
                <v:shape id="Textfeld 10" o:spid="_x0000_s1036" type="#_x0000_t202" style="position:absolute;left:10646;top:206;width:3733;height:5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XzcUA&#10;AADdAAAADwAAAGRycy9kb3ducmV2LnhtbESPT2sCMRTE74LfIbxCb5oo1up2o4il0FPFrQq9PTZv&#10;/9DNy7JJ3e23bwqCx2FmfsOk28E24kqdrx1rmE0VCOLcmZpLDafPt8kKhA/IBhvHpOGXPGw341GK&#10;iXE9H+mahVJECPsENVQhtImUPq/Iop+6ljh6hesshii7UpoO+wi3jZwrtZQWa44LFba0ryj/zn6s&#10;hvNH8XVZqEP5ap/a3g1Ksl1LrR8fht0LiEBDuIdv7Xej4Xm2WsD/m/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JfNxQAAAN0AAAAPAAAAAAAAAAAAAAAAAJgCAABkcnMv&#10;ZG93bnJldi54bWxQSwUGAAAAAAQABAD1AAAAigMAAAAA&#10;" filled="f" stroked="f">
                  <v:textbox>
                    <w:txbxContent>
                      <w:p w:rsidR="00AD3433" w:rsidRDefault="00AD3433" w:rsidP="00AD3433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3D4F" w:rsidRPr="00213D4F">
        <w:rPr>
          <w:noProof/>
        </w:rPr>
        <w:drawing>
          <wp:inline distT="0" distB="0" distL="0" distR="0" wp14:anchorId="615DB831" wp14:editId="63701E51">
            <wp:extent cx="4744720" cy="3028950"/>
            <wp:effectExtent l="0" t="0" r="0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6658FA" w:rsidRDefault="006658FA">
      <w:pPr>
        <w:spacing w:after="0" w:line="240" w:lineRule="auto"/>
        <w:contextualSpacing w:val="0"/>
      </w:pPr>
      <w:r>
        <w:br w:type="page"/>
      </w:r>
    </w:p>
    <w:p w:rsidR="00213D4F" w:rsidRDefault="0029360E" w:rsidP="006658FA">
      <w:pPr>
        <w:pStyle w:val="berschrift2"/>
      </w:pPr>
      <w:bookmarkStart w:id="12" w:name="_Toc411933170"/>
      <w:r>
        <w:lastRenderedPageBreak/>
        <w:t>Modellbildung und Inversion</w:t>
      </w:r>
      <w:r w:rsidR="00476AFC">
        <w:t xml:space="preserve"> (1)</w:t>
      </w:r>
      <w:bookmarkEnd w:id="12"/>
    </w:p>
    <w:p w:rsidR="0029360E" w:rsidRPr="0029360E" w:rsidRDefault="0029360E" w:rsidP="0029360E">
      <w:pPr>
        <w:pStyle w:val="berschrift3"/>
      </w:pPr>
      <w:bookmarkStart w:id="13" w:name="_Toc411933171"/>
      <w:r>
        <w:t>Translationsmodell</w:t>
      </w:r>
      <w:bookmarkEnd w:id="13"/>
    </w:p>
    <w:p w:rsidR="00213D4F" w:rsidRDefault="00213D4F" w:rsidP="0002447F">
      <w:r w:rsidRPr="00213D4F">
        <w:rPr>
          <w:noProof/>
        </w:rPr>
        <w:drawing>
          <wp:inline distT="0" distB="0" distL="0" distR="0" wp14:anchorId="49F7F134" wp14:editId="47ED29B6">
            <wp:extent cx="4744720" cy="2612390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0F178C" w:rsidRDefault="000F178C" w:rsidP="00F8387D"/>
    <w:p w:rsidR="000F178C" w:rsidRDefault="000F178C" w:rsidP="00F8387D"/>
    <w:p w:rsidR="000F178C" w:rsidRDefault="000F178C" w:rsidP="00F8387D"/>
    <w:p w:rsidR="006658FA" w:rsidRDefault="000F178C" w:rsidP="00CB5D92">
      <w:pPr>
        <w:pStyle w:val="berschrift3"/>
      </w:pPr>
      <w:bookmarkStart w:id="14" w:name="_Toc411933172"/>
      <w:r w:rsidRPr="00CB5D92">
        <w:t>Aufbau</w:t>
      </w:r>
      <w:r w:rsidR="0029360E">
        <w:t xml:space="preserve"> und Stellgesetz der Inversion</w:t>
      </w:r>
      <w:bookmarkEnd w:id="14"/>
    </w:p>
    <w:p w:rsidR="000F178C" w:rsidRPr="000F178C" w:rsidRDefault="000F178C" w:rsidP="000F178C"/>
    <w:p w:rsidR="002105EC" w:rsidRDefault="000F178C" w:rsidP="00F8387D">
      <w:r>
        <w:rPr>
          <w:noProof/>
        </w:rPr>
        <w:drawing>
          <wp:inline distT="0" distB="0" distL="0" distR="0" wp14:anchorId="0FDB08E3" wp14:editId="60F0A675">
            <wp:extent cx="4791075" cy="178241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6" cy="180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447F" w:rsidRDefault="00CB5D92">
      <w:pPr>
        <w:spacing w:after="0" w:line="240" w:lineRule="auto"/>
        <w:contextualSpacing w:val="0"/>
        <w:rPr>
          <w:rFonts w:ascii="Frutiger LT Com 65 Bold" w:hAnsi="Frutiger LT Com 65 Bold"/>
        </w:rPr>
      </w:pPr>
      <w:r w:rsidRPr="00CB5D92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569DC" wp14:editId="4EBAE48E">
                <wp:simplePos x="0" y="0"/>
                <wp:positionH relativeFrom="column">
                  <wp:posOffset>16737</wp:posOffset>
                </wp:positionH>
                <wp:positionV relativeFrom="paragraph">
                  <wp:posOffset>1798403</wp:posOffset>
                </wp:positionV>
                <wp:extent cx="259715" cy="434340"/>
                <wp:effectExtent l="0" t="0" r="0" b="0"/>
                <wp:wrapNone/>
                <wp:docPr id="9236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434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37" type="#_x0000_t202" style="position:absolute;margin-left:1.3pt;margin-top:141.6pt;width:20.45pt;height:34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" filled="f" stroked="f">
                <v:textbox>
                  <w:txbxContent>
                    <w:p w:rsid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DEE7EF" wp14:editId="6C74BF8C">
                <wp:simplePos x="0" y="0"/>
                <wp:positionH relativeFrom="column">
                  <wp:posOffset>623</wp:posOffset>
                </wp:positionH>
                <wp:positionV relativeFrom="paragraph">
                  <wp:posOffset>482288</wp:posOffset>
                </wp:positionV>
                <wp:extent cx="4942840" cy="1751163"/>
                <wp:effectExtent l="0" t="0" r="10160" b="20955"/>
                <wp:wrapNone/>
                <wp:docPr id="11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840" cy="1751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" o:spid="_x0000_s1026" style="position:absolute;margin-left:.05pt;margin-top:38pt;width:389.2pt;height:137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E54449" wp14:editId="57798A0C">
                <wp:simplePos x="0" y="0"/>
                <wp:positionH relativeFrom="column">
                  <wp:posOffset>2777119</wp:posOffset>
                </wp:positionH>
                <wp:positionV relativeFrom="paragraph">
                  <wp:posOffset>603250</wp:posOffset>
                </wp:positionV>
                <wp:extent cx="2374265" cy="1403985"/>
                <wp:effectExtent l="0" t="0" r="6985" b="2540"/>
                <wp:wrapNone/>
                <wp:docPr id="92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Listenabsatz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</w:rPr>
                            </w:pPr>
                            <w:r w:rsidRPr="00CB5D92">
                              <w:rPr>
                                <w:b/>
                              </w:rPr>
                              <w:t>Neigungswinkel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38" type="#_x0000_t202" style="position:absolute;margin-left:218.65pt;margin-top:47.5pt;width:186.95pt;height:110.5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Listenabsatz"/>
                        <w:numPr>
                          <w:ilvl w:val="0"/>
                          <w:numId w:val="21"/>
                        </w:numPr>
                        <w:rPr>
                          <w:b/>
                        </w:rPr>
                      </w:pPr>
                      <w:r w:rsidRPr="00CB5D92">
                        <w:rPr>
                          <w:b/>
                        </w:rPr>
                        <w:t>Neigungswinkel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B1CCEB" wp14:editId="7C0F360C">
                <wp:simplePos x="0" y="0"/>
                <wp:positionH relativeFrom="column">
                  <wp:posOffset>276225</wp:posOffset>
                </wp:positionH>
                <wp:positionV relativeFrom="paragraph">
                  <wp:posOffset>1038225</wp:posOffset>
                </wp:positionV>
                <wp:extent cx="2466975" cy="655955"/>
                <wp:effectExtent l="0" t="0" r="0" b="0"/>
                <wp:wrapNone/>
                <wp:docPr id="92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559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T=m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x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y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(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z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+g)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9" type="#_x0000_t202" style="position:absolute;margin-left:21.75pt;margin-top:81.75pt;width:194.25pt;height:51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T=m</m:t>
                          </m:r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x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y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z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+g)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9731A" wp14:editId="0FE19952">
                <wp:simplePos x="0" y="0"/>
                <wp:positionH relativeFrom="column">
                  <wp:posOffset>-199654</wp:posOffset>
                </wp:positionH>
                <wp:positionV relativeFrom="paragraph">
                  <wp:posOffset>602615</wp:posOffset>
                </wp:positionV>
                <wp:extent cx="2374265" cy="1403985"/>
                <wp:effectExtent l="0" t="0" r="6985" b="2540"/>
                <wp:wrapNone/>
                <wp:docPr id="923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Listenabsatz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</w:rPr>
                            </w:pPr>
                            <w:r w:rsidRPr="00CB5D92">
                              <w:rPr>
                                <w:b/>
                              </w:rPr>
                              <w:t>Schubvektor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15.7pt;margin-top:47.45pt;width:186.95pt;height:110.55pt;z-index:2516787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Listenabsatz"/>
                        <w:numPr>
                          <w:ilvl w:val="0"/>
                          <w:numId w:val="21"/>
                        </w:numPr>
                        <w:rPr>
                          <w:b/>
                        </w:rPr>
                      </w:pPr>
                      <w:r w:rsidRPr="00CB5D92">
                        <w:rPr>
                          <w:b/>
                        </w:rPr>
                        <w:t>Schubvektor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C38F6B" wp14:editId="5561D14A">
                <wp:simplePos x="0" y="0"/>
                <wp:positionH relativeFrom="column">
                  <wp:posOffset>3309572</wp:posOffset>
                </wp:positionH>
                <wp:positionV relativeFrom="paragraph">
                  <wp:posOffset>1605280</wp:posOffset>
                </wp:positionV>
                <wp:extent cx="2578735" cy="714375"/>
                <wp:effectExtent l="0" t="0" r="0" b="0"/>
                <wp:wrapNone/>
                <wp:docPr id="923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735" cy="7143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z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+g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260.6pt;margin-top:126.4pt;width:203.05pt;height:5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z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+g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B5D92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A6E06C" wp14:editId="30FC4F39">
                <wp:simplePos x="0" y="0"/>
                <wp:positionH relativeFrom="column">
                  <wp:posOffset>3266440</wp:posOffset>
                </wp:positionH>
                <wp:positionV relativeFrom="paragraph">
                  <wp:posOffset>1005205</wp:posOffset>
                </wp:positionV>
                <wp:extent cx="2303780" cy="714375"/>
                <wp:effectExtent l="0" t="0" r="0" b="0"/>
                <wp:wrapNone/>
                <wp:docPr id="9232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7143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φ=-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∙m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6" o:spid="_x0000_s1042" type="#_x0000_t202" style="position:absolute;margin-left:257.2pt;margin-top:79.15pt;width:181.4pt;height:56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φ=-</m:t>
                          </m:r>
                          <m:func>
                            <m:fun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∙m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2447F">
        <w:br w:type="page"/>
      </w:r>
    </w:p>
    <w:p w:rsidR="0002447F" w:rsidRDefault="00CB5D92" w:rsidP="0002447F">
      <w:pPr>
        <w:pStyle w:val="berschrift3"/>
      </w:pPr>
      <w:bookmarkStart w:id="15" w:name="_Toc411933173"/>
      <w:proofErr w:type="spellStart"/>
      <w:r>
        <w:lastRenderedPageBreak/>
        <w:t>Linearisierte</w:t>
      </w:r>
      <w:proofErr w:type="spellEnd"/>
      <w:r w:rsidR="000F178C">
        <w:t xml:space="preserve"> </w:t>
      </w:r>
      <w:r w:rsidR="009E156D">
        <w:t>Translationsm</w:t>
      </w:r>
      <w:r w:rsidR="000F178C">
        <w:t>odell</w:t>
      </w:r>
      <w:bookmarkEnd w:id="15"/>
      <w:r w:rsidR="00476AFC">
        <w:t xml:space="preserve"> </w:t>
      </w:r>
    </w:p>
    <w:p w:rsidR="000F178C" w:rsidRDefault="000F178C" w:rsidP="0002447F">
      <w:r w:rsidRPr="002105EC">
        <w:rPr>
          <w:noProof/>
        </w:rPr>
        <w:drawing>
          <wp:inline distT="0" distB="0" distL="0" distR="0" wp14:anchorId="6A9C0AF3" wp14:editId="7F5CF001">
            <wp:extent cx="4381500" cy="3368220"/>
            <wp:effectExtent l="0" t="0" r="0" b="3810"/>
            <wp:docPr id="7" name="Inhaltsplatzhalt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haltsplatzhalter 6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54" cy="33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EC" w:rsidRDefault="002105EC" w:rsidP="00F8387D"/>
    <w:p w:rsidR="000F178C" w:rsidRDefault="000F178C" w:rsidP="000F178C">
      <w:pPr>
        <w:pStyle w:val="berschrift2"/>
      </w:pPr>
      <w:bookmarkStart w:id="16" w:name="_Toc411933174"/>
      <w:r>
        <w:t>Referenzmodell</w:t>
      </w:r>
      <w:r w:rsidR="00476AFC">
        <w:t xml:space="preserve"> (2)</w:t>
      </w:r>
      <w:bookmarkEnd w:id="16"/>
    </w:p>
    <w:p w:rsidR="000F178C" w:rsidRDefault="000F178C" w:rsidP="000F178C">
      <w:r>
        <w:rPr>
          <w:noProof/>
        </w:rPr>
        <w:drawing>
          <wp:inline distT="0" distB="0" distL="0" distR="0" wp14:anchorId="432FD78C" wp14:editId="1D6CF685">
            <wp:extent cx="4496012" cy="317182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70" cy="317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CB5D92">
      <w:pPr>
        <w:spacing w:after="0" w:line="240" w:lineRule="auto"/>
        <w:contextualSpacing w:val="0"/>
      </w:pPr>
      <w:r w:rsidRPr="00CB5D92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FD4213D" wp14:editId="380C16F3">
                <wp:simplePos x="0" y="0"/>
                <wp:positionH relativeFrom="column">
                  <wp:posOffset>759748</wp:posOffset>
                </wp:positionH>
                <wp:positionV relativeFrom="paragraph">
                  <wp:posOffset>153251</wp:posOffset>
                </wp:positionV>
                <wp:extent cx="3441939" cy="650829"/>
                <wp:effectExtent l="0" t="0" r="25400" b="16510"/>
                <wp:wrapNone/>
                <wp:docPr id="923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939" cy="650829"/>
                          <a:chOff x="269942" y="153300"/>
                          <a:chExt cx="5256584" cy="864096"/>
                        </a:xfrm>
                      </wpg:grpSpPr>
                      <wps:wsp>
                        <wps:cNvPr id="9239" name="Rechteck 9239"/>
                        <wps:cNvSpPr/>
                        <wps:spPr>
                          <a:xfrm>
                            <a:off x="269942" y="15330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5D92" w:rsidRDefault="00CB5D92" w:rsidP="00CB5D9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0" name="Textfeld 10"/>
                        <wps:cNvSpPr txBox="1"/>
                        <wps:spPr>
                          <a:xfrm>
                            <a:off x="4971071" y="356505"/>
                            <a:ext cx="555128" cy="6601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B5D92" w:rsidRDefault="00CB5D92" w:rsidP="00CB5D92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" o:spid="_x0000_s1043" style="position:absolute;margin-left:59.8pt;margin-top:12.05pt;width:271pt;height:51.25pt;z-index:251685888;mso-width-relative:margin;mso-height-relative:margin" coordorigin="2699,1533" coordsize="52565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">
                <v:rect id="Rechteck 9239" o:spid="_x0000_s1044" style="position:absolute;left:2699;top:1533;width:52566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T1cUA&#10;AADdAAAADwAAAGRycy9kb3ducmV2LnhtbESPQYvCMBSE74L/ITxhL7KmKohWo6igLB6Edffi7dk8&#10;22LzUpJou/9+Iwgeh5n5hlmsWlOJBzlfWlYwHCQgiDOrS84V/P7sPqcgfEDWWFkmBX/kYbXsdhaY&#10;atvwNz1OIRcRwj5FBUUIdSqlzwoy6Ae2Jo7e1TqDIUqXS+2wiXBTyVGSTKTBkuNCgTVtC8pup7tR&#10;cNmf3Xa6Ge/DvT+J6Ft+oGOj1EevXc9BBGrDO/xqf2kFs9F4Bs838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ZPVxQAAAN0AAAAPAAAAAAAAAAAAAAAAAJgCAABkcnMv&#10;ZG93bnJldi54bWxQSwUGAAAAAAQABAD1AAAAigMAAAAA&#10;" filled="f" strokecolor="red" strokeweight="2pt">
                  <v:textbox>
                    <w:txbxContent>
                      <w:p w:rsidR="00CB5D92" w:rsidRDefault="00CB5D92" w:rsidP="00CB5D92"/>
                    </w:txbxContent>
                  </v:textbox>
                </v:rect>
                <v:shape id="Textfeld 10" o:spid="_x0000_s1045" type="#_x0000_t202" style="position:absolute;left:49710;top:3565;width:5551;height:6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5xc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elqHf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znFwgAAAN0AAAAPAAAAAAAAAAAAAAAAAJgCAABkcnMvZG93&#10;bnJldi54bWxQSwUGAAAAAAQABAD1AAAAhwMAAAAA&#10;" filled="f" stroked="f">
                  <v:textbox>
                    <w:txbxContent>
                      <w:p w:rsidR="00CB5D92" w:rsidRDefault="00CB5D92" w:rsidP="00CB5D92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F23DC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2EAEE2" wp14:editId="32F80492">
                <wp:simplePos x="0" y="0"/>
                <wp:positionH relativeFrom="column">
                  <wp:posOffset>848995</wp:posOffset>
                </wp:positionH>
                <wp:positionV relativeFrom="paragraph">
                  <wp:posOffset>296992</wp:posOffset>
                </wp:positionV>
                <wp:extent cx="4933315" cy="575945"/>
                <wp:effectExtent l="0" t="0" r="0" b="0"/>
                <wp:wrapNone/>
                <wp:docPr id="8" name="Inhaltsplatzhalt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33315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F23DC" w:rsidRPr="00DF23DC" w:rsidRDefault="00DF23DC" w:rsidP="00DF23DC">
                            <w:pPr>
                              <w:pStyle w:val="Standard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u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cmd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ref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-2D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ref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Inhaltsplatzhalter 2" o:spid="_x0000_s1046" type="#_x0000_t202" style="position:absolute;margin-left:66.85pt;margin-top:23.4pt;width:388.45pt;height:4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" filled="f" stroked="f">
                <v:path arrowok="t"/>
                <v:textbox>
                  <w:txbxContent>
                    <w:p w:rsidR="00DF23DC" w:rsidRPr="00DF23DC" w:rsidRDefault="00DF23DC" w:rsidP="00DF23DC">
                      <w:pPr>
                        <w:pStyle w:val="StandardWeb"/>
                        <w:spacing w:before="0" w:beforeAutospacing="0" w:after="0" w:afterAutospacing="0"/>
                        <w:jc w:val="both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ref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cmd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ref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-2D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ref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F178C">
        <w:br w:type="page"/>
      </w:r>
    </w:p>
    <w:p w:rsidR="000F178C" w:rsidRDefault="000F178C" w:rsidP="000F178C">
      <w:pPr>
        <w:pStyle w:val="berschrift2"/>
      </w:pPr>
      <w:bookmarkStart w:id="17" w:name="_Toc411933175"/>
      <w:r>
        <w:lastRenderedPageBreak/>
        <w:t>Folgeregler</w:t>
      </w:r>
      <w:r w:rsidR="00476AFC">
        <w:t xml:space="preserve"> (3)</w:t>
      </w:r>
      <w:bookmarkEnd w:id="17"/>
    </w:p>
    <w:p w:rsidR="000F178C" w:rsidRDefault="0029257F" w:rsidP="000F178C">
      <w:r>
        <w:rPr>
          <w:noProof/>
        </w:rPr>
        <w:drawing>
          <wp:inline distT="0" distB="0" distL="0" distR="0" wp14:anchorId="24B94526" wp14:editId="729E81F7">
            <wp:extent cx="4383653" cy="2553419"/>
            <wp:effectExtent l="0" t="0" r="0" b="0"/>
            <wp:docPr id="9221" name="Grafik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77" cy="2552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56D" w:rsidRDefault="009E156D" w:rsidP="000F178C">
      <w:r w:rsidRPr="009E156D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5C6E857" wp14:editId="0ACC150B">
                <wp:simplePos x="0" y="0"/>
                <wp:positionH relativeFrom="column">
                  <wp:posOffset>587219</wp:posOffset>
                </wp:positionH>
                <wp:positionV relativeFrom="paragraph">
                  <wp:posOffset>86875</wp:posOffset>
                </wp:positionV>
                <wp:extent cx="4286918" cy="627116"/>
                <wp:effectExtent l="0" t="0" r="18415" b="20955"/>
                <wp:wrapNone/>
                <wp:docPr id="9241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918" cy="627116"/>
                          <a:chOff x="0" y="0"/>
                          <a:chExt cx="5257702" cy="864096"/>
                        </a:xfrm>
                      </wpg:grpSpPr>
                      <wps:wsp>
                        <wps:cNvPr id="9242" name="Rechteck 9242"/>
                        <wps:cNvSpPr/>
                        <wps:spPr>
                          <a:xfrm>
                            <a:off x="0" y="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156D" w:rsidRDefault="009E156D" w:rsidP="009E156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" name="Textfeld 10"/>
                        <wps:cNvSpPr txBox="1"/>
                        <wps:spPr>
                          <a:xfrm>
                            <a:off x="4865818" y="237724"/>
                            <a:ext cx="391884" cy="6258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156D" w:rsidRDefault="009E156D" w:rsidP="009E156D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47" style="position:absolute;margin-left:46.25pt;margin-top:6.85pt;width:337.55pt;height:49.4pt;z-index:251687936;mso-width-relative:margin;mso-height-relative:margin" coordsize="52577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">
                <v:rect id="Rechteck 9242" o:spid="_x0000_s1048" style="position:absolute;width:52565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y2cYA&#10;AADdAAAADwAAAGRycy9kb3ducmV2LnhtbESPQWvCQBSE70L/w/IKvRTdmIrYmFWsUCkeCtVeenvN&#10;PpOQ7Nuwu5r4791CweMwM98w+XowrbiQ87VlBdNJAoK4sLrmUsH38X28AOEDssbWMim4kof16mGU&#10;Y6Ztz190OYRSRAj7DBVUIXSZlL6oyKCf2I44eifrDIYoXSm1wz7CTSvTJJlLgzXHhQo72lZUNIez&#10;UfC7+3HbxdvLLpyf5xHdlHv67JV6ehw2SxCBhnAP/7c/tILXdJbC35v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dy2cYAAADdAAAADwAAAAAAAAAAAAAAAACYAgAAZHJz&#10;L2Rvd25yZXYueG1sUEsFBgAAAAAEAAQA9QAAAIsDAAAAAA==&#10;" filled="f" strokecolor="red" strokeweight="2pt">
                  <v:textbox>
                    <w:txbxContent>
                      <w:p w:rsidR="009E156D" w:rsidRDefault="009E156D" w:rsidP="009E156D"/>
                    </w:txbxContent>
                  </v:textbox>
                </v:rect>
                <v:shape id="Textfeld 10" o:spid="_x0000_s1049" type="#_x0000_t202" style="position:absolute;left:48658;top:2377;width:3919;height:6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nss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G4y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Zp7LEAAAA3QAAAA8AAAAAAAAAAAAAAAAAmAIAAGRycy9k&#10;b3ducmV2LnhtbFBLBQYAAAAABAAEAPUAAACJAwAAAAA=&#10;" filled="f" stroked="f">
                  <v:textbox>
                    <w:txbxContent>
                      <w:p w:rsidR="009E156D" w:rsidRDefault="009E156D" w:rsidP="009E156D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F23DC" w:rsidRDefault="00DF23DC" w:rsidP="000F178C">
      <w:r w:rsidRPr="00DF23DC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500CC1" wp14:editId="64062612">
                <wp:simplePos x="0" y="0"/>
                <wp:positionH relativeFrom="column">
                  <wp:posOffset>651558</wp:posOffset>
                </wp:positionH>
                <wp:positionV relativeFrom="paragraph">
                  <wp:posOffset>79933</wp:posOffset>
                </wp:positionV>
                <wp:extent cx="6445250" cy="575945"/>
                <wp:effectExtent l="0" t="0" r="0" b="0"/>
                <wp:wrapNone/>
                <wp:docPr id="9224" name="Inhaltsplatzhalt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4525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F23DC" w:rsidRPr="00DF23DC" w:rsidRDefault="00DF23DC" w:rsidP="00DF23DC">
                            <w:pPr>
                              <w:pStyle w:val="Standard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          u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Frutiger LT Com 55 Roman" w:hAnsi="Frutiger LT Com 55 Roman" w:cstheme="minorBidi"/>
                                    <w:color w:val="000000" w:themeColor="text1"/>
                                  </w:rPr>
                                  <m:t>         </m:t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+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ref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∙(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ref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n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P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51.3pt;margin-top:6.3pt;width:507.5pt;height:4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" filled="f" stroked="f">
                <v:path arrowok="t"/>
                <v:textbox>
                  <w:txbxContent>
                    <w:p w:rsidR="00DF23DC" w:rsidRPr="00DF23DC" w:rsidRDefault="00DF23DC" w:rsidP="00DF23DC">
                      <w:pPr>
                        <w:pStyle w:val="StandardWeb"/>
                        <w:spacing w:before="0" w:beforeAutospacing="0" w:after="0" w:afterAutospacing="0"/>
                        <w:jc w:val="both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          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ref</m:t>
                                  </m:r>
                                </m:sub>
                              </m:sSub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Frutiger LT Com 55 Roman" w:hAnsi="Frutiger LT Com 55 Roman" w:cstheme="minorBidi"/>
                              <w:color w:val="000000" w:themeColor="text1"/>
                            </w:rPr>
                            <m:t>         </m:t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</w:rPr>
                            <m:t>+ 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</w:rPr>
                                        <m:t>P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ref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</w:rPr>
                                        <m:t>P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∙(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ref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P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F23DC" w:rsidRDefault="00DF23DC" w:rsidP="000F178C"/>
    <w:p w:rsidR="00DF23DC" w:rsidRDefault="00DF23DC" w:rsidP="000F178C"/>
    <w:p w:rsidR="000F178C" w:rsidRDefault="000F178C" w:rsidP="000F178C">
      <w:pPr>
        <w:pStyle w:val="berschrift2"/>
      </w:pPr>
      <w:bookmarkStart w:id="18" w:name="_Toc411933176"/>
      <w:r>
        <w:t>Zustandsschätzer</w:t>
      </w:r>
      <w:r w:rsidR="00476AFC">
        <w:t xml:space="preserve"> (4)</w:t>
      </w:r>
      <w:bookmarkEnd w:id="18"/>
      <w:r w:rsidR="009E156D" w:rsidRPr="009E156D">
        <w:rPr>
          <w:noProof/>
          <w:sz w:val="24"/>
        </w:rPr>
        <w:t xml:space="preserve"> </w:t>
      </w:r>
    </w:p>
    <w:p w:rsidR="000F178C" w:rsidRDefault="000F178C" w:rsidP="000F178C">
      <w:r>
        <w:rPr>
          <w:noProof/>
        </w:rPr>
        <w:drawing>
          <wp:inline distT="0" distB="0" distL="0" distR="0" wp14:anchorId="5AEF7833" wp14:editId="2FE31971">
            <wp:extent cx="5020704" cy="28778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56" cy="287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56D" w:rsidRDefault="009E156D" w:rsidP="000F178C">
      <w:r w:rsidRPr="009E156D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C8EFE84" wp14:editId="24C6E9BE">
                <wp:simplePos x="0" y="0"/>
                <wp:positionH relativeFrom="column">
                  <wp:posOffset>1165189</wp:posOffset>
                </wp:positionH>
                <wp:positionV relativeFrom="paragraph">
                  <wp:posOffset>82538</wp:posOffset>
                </wp:positionV>
                <wp:extent cx="3502025" cy="1500996"/>
                <wp:effectExtent l="0" t="0" r="22225" b="23495"/>
                <wp:wrapNone/>
                <wp:docPr id="924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025" cy="1500996"/>
                          <a:chOff x="0" y="0"/>
                          <a:chExt cx="5257252" cy="864096"/>
                        </a:xfrm>
                      </wpg:grpSpPr>
                      <wps:wsp>
                        <wps:cNvPr id="288" name="Rechteck 288"/>
                        <wps:cNvSpPr/>
                        <wps:spPr>
                          <a:xfrm>
                            <a:off x="0" y="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156D" w:rsidRDefault="009E156D" w:rsidP="009E156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feld 10"/>
                        <wps:cNvSpPr txBox="1"/>
                        <wps:spPr>
                          <a:xfrm>
                            <a:off x="4441851" y="610827"/>
                            <a:ext cx="815401" cy="2521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156D" w:rsidRDefault="009E156D" w:rsidP="009E156D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51" style="position:absolute;margin-left:91.75pt;margin-top:6.5pt;width:275.75pt;height:118.2pt;z-index:251692032;mso-width-relative:margin;mso-height-relative:margin" coordsize="52572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">
                <v:rect id="Rechteck 288" o:spid="_x0000_s1052" style="position:absolute;width:52565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AQv8UA&#10;AADcAAAADwAAAGRycy9kb3ducmV2LnhtbESPwWrCQBCG74W+wzJCL0U3WpAQXcUKSumh0NhLb2N2&#10;TILZ2bC7mvTtO4dCj8M//zfzrbej69SdQmw9G5jPMlDElbct1wa+TodpDiomZIudZzLwQxG2m8eH&#10;NRbWD/xJ9zLVSiAcCzTQpNQXWseqIYdx5ntiyS4+OEwyhlrbgIPAXacXWbbUDluWCw32tG+oupY3&#10;Z+B8/A77/PXlmG7PS0Ff63f6GIx5moy7FahEY/pf/mu/WQOLXL4VGRE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cBC/xQAAANwAAAAPAAAAAAAAAAAAAAAAAJgCAABkcnMv&#10;ZG93bnJldi54bWxQSwUGAAAAAAQABAD1AAAAigMAAAAA&#10;" filled="f" strokecolor="red" strokeweight="2pt">
                  <v:textbox>
                    <w:txbxContent>
                      <w:p w:rsidR="009E156D" w:rsidRDefault="009E156D" w:rsidP="009E156D"/>
                    </w:txbxContent>
                  </v:textbox>
                </v:rect>
                <v:shape id="Textfeld 10" o:spid="_x0000_s1053" type="#_x0000_t202" style="position:absolute;left:44418;top:6108;width:8154;height:2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<v:textbox>
                    <w:txbxContent>
                      <w:p w:rsidR="009E156D" w:rsidRDefault="009E156D" w:rsidP="009E156D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E156D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BFD4CE" wp14:editId="3253B5DC">
                <wp:simplePos x="0" y="0"/>
                <wp:positionH relativeFrom="column">
                  <wp:posOffset>644381</wp:posOffset>
                </wp:positionH>
                <wp:positionV relativeFrom="paragraph">
                  <wp:posOffset>139928</wp:posOffset>
                </wp:positionV>
                <wp:extent cx="4572000" cy="2092325"/>
                <wp:effectExtent l="0" t="0" r="0" b="0"/>
                <wp:wrapNone/>
                <wp:docPr id="9245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092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E156D" w:rsidRDefault="009E156D" w:rsidP="009E156D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acc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+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+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∙u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Theme="minorHAnsi" w:eastAsiaTheme="minorEastAsia" w:hAnsiTheme="minorHAnsi" w:cstheme="minorBidi"/>
                                    <w:iCs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mit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3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acc>
                                                    <m:accPr>
                                                      <m:ctrlP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n</m:t>
                                                  </m:r>
                                                </m:sup>
                                              </m:sSup>
                                            </m:e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acc>
                                                    <m:accPr>
                                                      <m:ctrlP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v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n</m:t>
                                                  </m:r>
                                                </m:sup>
                                              </m:sSup>
                                            </m:e>
                                            <m:e>
                                              <m:acc>
                                                <m:acc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</m:acc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2" o:spid="_x0000_s1054" style="position:absolute;margin-left:50.75pt;margin-top:11pt;width:5in;height:16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" filled="f" stroked="f">
                <v:textbox style="mso-fit-shape-to-text:t">
                  <w:txbxContent>
                    <w:p w:rsidR="009E156D" w:rsidRDefault="009E156D" w:rsidP="009E156D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centerGroup"/>
                        </m:oMathParaP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acc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= 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+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+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∙u</m:t>
                          </m:r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 xml:space="preserve"> </m:t>
                          </m:r>
                          <m:acc>
                            <m:ac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= 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 xml:space="preserve"> </m:t>
                          </m:r>
                          <m:r>
                            <w:rPr>
                              <w:rFonts w:asciiTheme="minorHAnsi" w:eastAsiaTheme="minorEastAsia" w:hAnsiTheme="minorHAnsi" w:cstheme="minorBidi"/>
                              <w:iCs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mit</m:t>
                          </m:r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acc>
                            <m:ac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acc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</m: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</m:e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e>
                                    </m:mr>
                                  </m:m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T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0F178C" w:rsidRDefault="000F178C" w:rsidP="000F178C">
      <w:pPr>
        <w:pStyle w:val="berschrift1"/>
      </w:pPr>
      <w:r>
        <w:lastRenderedPageBreak/>
        <w:br/>
      </w:r>
      <w:bookmarkStart w:id="19" w:name="_Toc411933177"/>
      <w:r>
        <w:t>Auswertung Flugversuch</w:t>
      </w:r>
      <w:bookmarkEnd w:id="19"/>
    </w:p>
    <w:p w:rsidR="000F178C" w:rsidRPr="000F178C" w:rsidRDefault="000F178C" w:rsidP="000F178C"/>
    <w:p w:rsidR="000F178C" w:rsidRDefault="000F178C" w:rsidP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drawing>
          <wp:inline distT="0" distB="0" distL="0" distR="0" wp14:anchorId="303C8AFF">
            <wp:extent cx="4809561" cy="383984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50" cy="384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br w:type="page"/>
      </w:r>
    </w:p>
    <w:p w:rsidR="000F178C" w:rsidRDefault="000F178C" w:rsidP="000F178C">
      <w:pPr>
        <w:pStyle w:val="berschrift1"/>
        <w:rPr>
          <w:noProof/>
        </w:rPr>
      </w:pPr>
      <w:r>
        <w:rPr>
          <w:noProof/>
        </w:rPr>
        <w:lastRenderedPageBreak/>
        <w:br/>
      </w:r>
      <w:bookmarkStart w:id="20" w:name="_Toc411933178"/>
      <w:r>
        <w:rPr>
          <w:noProof/>
        </w:rPr>
        <w:t>Fazit und Ausblick</w:t>
      </w:r>
      <w:bookmarkEnd w:id="20"/>
    </w:p>
    <w:p w:rsid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>Fazit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 xml:space="preserve">Positionsregelung von </w:t>
      </w:r>
      <w:proofErr w:type="spellStart"/>
      <w:r w:rsidRPr="004143A1">
        <w:t>AscTec</w:t>
      </w:r>
      <w:proofErr w:type="spellEnd"/>
      <w:r w:rsidRPr="004143A1">
        <w:t xml:space="preserve"> funktioniert in Verbindung mit einem Laserscanner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Hohe Neigungswinkel können dazu führen das Position nicht bestimmt werden kann</w:t>
      </w:r>
    </w:p>
    <w:p w:rsidR="004143A1" w:rsidRP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 xml:space="preserve">Ausblick 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Entwicklung eines Notfallmodus bei ausbleibenden Positionsdaten</w:t>
      </w:r>
    </w:p>
    <w:p w:rsidR="004143A1" w:rsidRPr="004143A1" w:rsidRDefault="00AD3433" w:rsidP="004143A1">
      <w:pPr>
        <w:pStyle w:val="Listenabsatz"/>
        <w:numPr>
          <w:ilvl w:val="1"/>
          <w:numId w:val="19"/>
        </w:numPr>
      </w:pPr>
      <w:r>
        <w:t>Integration</w:t>
      </w:r>
      <w:r w:rsidR="004143A1" w:rsidRPr="004143A1">
        <w:t xml:space="preserve"> der Höhenschätzung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 xml:space="preserve">Integration eines </w:t>
      </w:r>
      <w:proofErr w:type="spellStart"/>
      <w:r w:rsidRPr="004143A1">
        <w:t>Waypoint</w:t>
      </w:r>
      <w:proofErr w:type="spellEnd"/>
      <w:r w:rsidRPr="004143A1">
        <w:t>-Servers womit sich mehrere Positionen im Raum anfliegen lassen können</w:t>
      </w:r>
    </w:p>
    <w:p w:rsidR="004143A1" w:rsidRDefault="004143A1" w:rsidP="004143A1">
      <w:pPr>
        <w:pStyle w:val="Listenabsatz"/>
        <w:numPr>
          <w:ilvl w:val="1"/>
          <w:numId w:val="19"/>
        </w:numPr>
      </w:pPr>
      <w:r w:rsidRPr="004143A1">
        <w:t>Autonomes Starten und Landen</w:t>
      </w:r>
    </w:p>
    <w:p w:rsidR="009338BD" w:rsidRDefault="009338BD" w:rsidP="009338BD">
      <w:pPr>
        <w:pStyle w:val="berschrift1"/>
      </w:pPr>
      <w:r>
        <w:lastRenderedPageBreak/>
        <w:br/>
      </w:r>
      <w:bookmarkStart w:id="21" w:name="_Toc411933179"/>
      <w:r>
        <w:t>Abkürzungsverzeichnis</w:t>
      </w:r>
      <w:bookmarkEnd w:id="21"/>
    </w:p>
    <w:p w:rsidR="009338BD" w:rsidRDefault="009338BD" w:rsidP="009338BD"/>
    <w:tbl>
      <w:tblPr>
        <w:tblW w:w="4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3420"/>
      </w:tblGrid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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Roll-Winkel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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Nick-Winkel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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Yaw-Winkel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Laserscan</w:t>
            </w:r>
          </w:p>
        </w:tc>
      </w:tr>
      <w:tr w:rsidR="009338BD" w:rsidRPr="009338BD" w:rsidTr="009338BD">
        <w:trPr>
          <w:trHeight w:val="6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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Translation (Positionsbestimmung)</w:t>
            </w: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br/>
              <w:t>Schub (Positionsregelung)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Beschleunigung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Geschwindigkeit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Position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u</w:t>
            </w: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  <w:vertAlign w:val="subscript"/>
              </w:rPr>
              <w:t>f</w:t>
            </w:r>
            <w:proofErr w:type="spellEnd"/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fiktive Eingänge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</w:t>
            </w: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  <w:vertAlign w:val="subscript"/>
              </w:rPr>
              <w:t>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Grenzfrequenz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Dämpfung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e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Regler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a</w:t>
            </w: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bweichung</w:t>
            </w:r>
            <w:proofErr w:type="spellEnd"/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b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Bias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cmd</w:t>
            </w:r>
            <w:proofErr w:type="spellEnd"/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Vorgabe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Referenz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mdl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Modell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beob</w:t>
            </w:r>
            <w:proofErr w:type="spellEnd"/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Beobachter</w:t>
            </w:r>
          </w:p>
        </w:tc>
      </w:tr>
    </w:tbl>
    <w:p w:rsidR="009338BD" w:rsidRPr="009338BD" w:rsidRDefault="009338BD" w:rsidP="009338BD"/>
    <w:sectPr w:rsidR="009338BD" w:rsidRPr="009338BD" w:rsidSect="00F31F8E">
      <w:headerReference w:type="even" r:id="rId28"/>
      <w:headerReference w:type="default" r:id="rId29"/>
      <w:footnotePr>
        <w:numRestart w:val="eachPage"/>
      </w:footnotePr>
      <w:pgSz w:w="11906" w:h="16838" w:code="9"/>
      <w:pgMar w:top="1542" w:right="3158" w:bottom="1656" w:left="1276" w:header="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608" w:rsidRDefault="00971608">
      <w:r>
        <w:separator/>
      </w:r>
    </w:p>
  </w:endnote>
  <w:endnote w:type="continuationSeparator" w:id="0">
    <w:p w:rsidR="00971608" w:rsidRDefault="00971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Com 45 Light">
    <w:altName w:val="DejaVu Sans Light"/>
    <w:panose1 w:val="020B0303030504020204"/>
    <w:charset w:val="00"/>
    <w:family w:val="swiss"/>
    <w:pitch w:val="variable"/>
    <w:sig w:usb0="800000AF" w:usb1="5000204A" w:usb2="00000000" w:usb3="00000000" w:csb0="0000009B" w:csb1="00000000"/>
  </w:font>
  <w:font w:name="Frutiger LT Com 65 Bold">
    <w:altName w:val="Franklin Gothic Heavy"/>
    <w:panose1 w:val="020B0803030504020204"/>
    <w:charset w:val="00"/>
    <w:family w:val="swiss"/>
    <w:pitch w:val="variable"/>
    <w:sig w:usb0="00000001" w:usb1="5000204A" w:usb2="00000000" w:usb3="00000000" w:csb0="0000009B" w:csb1="00000000"/>
  </w:font>
  <w:font w:name="Frutiger LT Com 75 Black">
    <w:panose1 w:val="020B0A03040504030204"/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LT Com 55 Roman">
    <w:altName w:val="Corbel"/>
    <w:panose1 w:val="020B0503030504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7D438A" w:rsidP="00E6064B">
    <w:pPr>
      <w:pStyle w:val="Fuzeile"/>
      <w:tabs>
        <w:tab w:val="clear" w:pos="4536"/>
        <w:tab w:val="clear" w:pos="9072"/>
        <w:tab w:val="left" w:pos="417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3613AB" w:rsidRPr="004A31DD" w:rsidTr="00B0646D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AD3433" w:rsidP="00AD3433">
          <w:pPr>
            <w:pStyle w:val="Fuzeile"/>
          </w:pPr>
          <w:r>
            <w:t>LIKE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E909E8" w:rsidRPr="004A31DD" w:rsidRDefault="00E909E8" w:rsidP="00B0646D">
          <w:pPr>
            <w:pStyle w:val="Fuzeile"/>
          </w:pP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3473" w:type="dxa"/>
          <w:shd w:val="clear" w:color="auto" w:fill="auto"/>
        </w:tcPr>
        <w:p w:rsidR="002271CE" w:rsidRDefault="0002447F" w:rsidP="00B0646D">
          <w:pPr>
            <w:pStyle w:val="Fuzeile"/>
            <w:rPr>
              <w:noProof/>
            </w:rPr>
          </w:pPr>
          <w:r>
            <w:t>Handout</w:t>
          </w:r>
          <w:r w:rsidR="002271CE">
            <w:rPr>
              <w:noProof/>
            </w:rPr>
            <w:t xml:space="preserve"> </w:t>
          </w:r>
        </w:p>
        <w:p w:rsidR="003613AB" w:rsidRPr="004A31DD" w:rsidRDefault="002271CE" w:rsidP="00E909E8">
          <w:pPr>
            <w:pStyle w:val="Fuzeile"/>
          </w:pPr>
          <w:r>
            <w:rPr>
              <w:noProof/>
            </w:rPr>
            <w:t xml:space="preserve">Änderungsdatum: </w:t>
          </w:r>
          <w:r w:rsidR="00E909E8">
            <w:rPr>
              <w:noProof/>
            </w:rPr>
            <w:fldChar w:fldCharType="begin"/>
          </w:r>
          <w:r w:rsidR="00E909E8">
            <w:rPr>
              <w:noProof/>
            </w:rPr>
            <w:instrText xml:space="preserve"> TIME \@ "d. MMMM yyyy" </w:instrText>
          </w:r>
          <w:r w:rsidR="00E909E8">
            <w:rPr>
              <w:noProof/>
            </w:rPr>
            <w:fldChar w:fldCharType="separate"/>
          </w:r>
          <w:r w:rsidR="00AD3433">
            <w:rPr>
              <w:noProof/>
            </w:rPr>
            <w:t>17. Februar 2015</w:t>
          </w:r>
          <w:r w:rsidR="00E909E8">
            <w:rPr>
              <w:noProof/>
            </w:rPr>
            <w:fldChar w:fldCharType="end"/>
          </w: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1203" w:type="dxa"/>
          <w:shd w:val="clear" w:color="auto" w:fill="auto"/>
        </w:tcPr>
        <w:p w:rsidR="003613AB" w:rsidRPr="004A31DD" w:rsidRDefault="003613AB" w:rsidP="00B0646D">
          <w:pPr>
            <w:pStyle w:val="Fuzeile"/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29360E">
            <w:rPr>
              <w:noProof/>
            </w:rPr>
            <w:t>2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29360E">
            <w:rPr>
              <w:rStyle w:val="Seitenzahl0"/>
              <w:noProof/>
            </w:rPr>
            <w:t>12</w:t>
          </w:r>
          <w:r>
            <w:rPr>
              <w:rStyle w:val="Seitenzahl0"/>
            </w:rPr>
            <w:fldChar w:fldCharType="end"/>
          </w:r>
        </w:p>
      </w:tc>
    </w:tr>
  </w:tbl>
  <w:p w:rsidR="007D438A" w:rsidRPr="004D50A3" w:rsidRDefault="007D438A" w:rsidP="00F91B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6" w:type="dxa"/>
      <w:jc w:val="right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2345"/>
      <w:gridCol w:w="224"/>
      <w:gridCol w:w="2334"/>
    </w:tblGrid>
    <w:tr w:rsidR="007D438A" w:rsidRPr="004A31DD" w:rsidTr="00E50659">
      <w:trPr>
        <w:trHeight w:val="720"/>
        <w:jc w:val="right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>
            <w:rPr>
              <w:noProof/>
            </w:rPr>
            <w:t>4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E909E8">
            <w:rPr>
              <w:rStyle w:val="Seitenzahl0"/>
              <w:noProof/>
            </w:rPr>
            <w:t>3</w:t>
          </w:r>
          <w:r>
            <w:rPr>
              <w:rStyle w:val="Seitenzahl0"/>
            </w:rPr>
            <w:fldChar w:fldCharType="end"/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Fraunhofer</w:t>
          </w:r>
        </w:p>
      </w:tc>
      <w:tc>
        <w:tcPr>
          <w:tcW w:w="227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45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>
            <w:t>Kurzform des Titels</w:t>
          </w:r>
        </w:p>
      </w:tc>
      <w:tc>
        <w:tcPr>
          <w:tcW w:w="22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</w:tc>
    </w:tr>
  </w:tbl>
  <w:p w:rsidR="007D438A" w:rsidRDefault="00E909E8" w:rsidP="001C797A"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0DA2F7A" wp14:editId="1D5C1A90">
              <wp:simplePos x="0" y="0"/>
              <wp:positionH relativeFrom="margin">
                <wp:posOffset>0</wp:posOffset>
              </wp:positionH>
              <wp:positionV relativeFrom="margin">
                <wp:posOffset>-540385</wp:posOffset>
              </wp:positionV>
              <wp:extent cx="4744720" cy="179705"/>
              <wp:effectExtent l="0" t="0" r="0" b="10795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4720" cy="179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D438A" w:rsidRPr="00B310F3" w:rsidRDefault="007D438A" w:rsidP="009B5E91">
                          <w:pPr>
                            <w:jc w:val="center"/>
                            <w:rPr>
                              <w:color w:val="A8AFAF"/>
                            </w:rPr>
                          </w:pPr>
                          <w:r>
                            <w:rPr>
                              <w:color w:val="A8AFAF"/>
                            </w:rPr>
                            <w:fldChar w:fldCharType="begin"/>
                          </w:r>
                          <w:r>
                            <w:rPr>
                              <w:color w:val="A8AFAF"/>
                            </w:rPr>
                            <w:instrText xml:space="preserve"> COMMENTS   \* MERGEFORMAT </w:instrText>
                          </w:r>
                          <w:r>
                            <w:rPr>
                              <w:color w:val="A8AFA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0;margin-top:-42.55pt;width:373.6pt;height:14.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" filled="f" stroked="f">
              <v:textbox inset="0,0,0,0">
                <w:txbxContent>
                  <w:p w:rsidR="007D438A" w:rsidRPr="00B310F3" w:rsidRDefault="007D438A" w:rsidP="009B5E91">
                    <w:pPr>
                      <w:jc w:val="center"/>
                      <w:rPr>
                        <w:color w:val="A8AFAF"/>
                      </w:rPr>
                    </w:pPr>
                    <w:r>
                      <w:rPr>
                        <w:color w:val="A8AFAF"/>
                      </w:rPr>
                      <w:fldChar w:fldCharType="begin"/>
                    </w:r>
                    <w:r>
                      <w:rPr>
                        <w:color w:val="A8AFAF"/>
                      </w:rPr>
                      <w:instrText xml:space="preserve"> COMMENTS   \* MERGEFORMAT </w:instrText>
                    </w:r>
                    <w:r>
                      <w:rPr>
                        <w:color w:val="A8AFA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608" w:rsidRDefault="00971608"/>
  </w:footnote>
  <w:footnote w:type="continuationSeparator" w:id="0">
    <w:p w:rsidR="00971608" w:rsidRDefault="00971608">
      <w:r>
        <w:continuationSeparator/>
      </w:r>
    </w:p>
  </w:footnote>
  <w:footnote w:type="continuationNotice" w:id="1">
    <w:p w:rsidR="00971608" w:rsidRDefault="0097160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5" name="Bild 142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2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AD3433" w:rsidP="00AD3433">
    <w:pPr>
      <w:pStyle w:val="Kopfzeile"/>
      <w:jc w:val="right"/>
    </w:pPr>
    <w:r w:rsidRPr="00AD3433">
      <w:rPr>
        <w:noProof/>
      </w:rPr>
      <w:drawing>
        <wp:inline distT="0" distB="0" distL="0" distR="0" wp14:anchorId="5B8B22DB" wp14:editId="03C5051A">
          <wp:extent cx="2705100" cy="752379"/>
          <wp:effectExtent l="0" t="0" r="0" b="0"/>
          <wp:docPr id="6" name="Grafik 6" descr="http://www.like.eei.uni-erlangen.de/downloads/logo_like/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like.eei.uni-erlangen.de/downloads/logo_like/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980" cy="753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5680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3" name="Bild 141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1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Pr="00A27F80" w:rsidRDefault="007D438A" w:rsidP="00A27F80">
    <w:pPr>
      <w:pStyle w:val="Kopfzeil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7D438A" w:rsidP="002210EB">
    <w:pPr>
      <w:pStyle w:val="LebenderKolumnentitel"/>
      <w:framePr w:h="57" w:hRule="exact" w:wrap="around" w:hAnchor="page" w:x="596" w:y="1"/>
      <w:pBdr>
        <w:top w:val="dashSmallGap" w:sz="4" w:space="1" w:color="auto"/>
        <w:bottom w:val="none" w:sz="0" w:space="0" w:color="auto"/>
      </w:pBdr>
    </w:pPr>
  </w:p>
  <w:p w:rsidR="007D438A" w:rsidRDefault="0035281B" w:rsidP="00182C15">
    <w:pPr>
      <w:pStyle w:val="LebenderKolumnentitel"/>
      <w:framePr w:wrap="around" w:hAnchor="page" w:x="596"/>
    </w:pPr>
    <w:fldSimple w:instr=" STYLEREF  &quot;#Überschrift 1&quot;  \* MERGEFORMAT ">
      <w:r w:rsidR="00E909E8" w:rsidRPr="00E909E8">
        <w:rPr>
          <w:b/>
          <w:bCs/>
          <w:noProof/>
        </w:rPr>
        <w:br/>
        <w:t>Aufgabenbeschreibung</w:t>
      </w:r>
    </w:fldSimple>
  </w:p>
  <w:p w:rsidR="007D438A" w:rsidRPr="002210EB" w:rsidRDefault="007D438A" w:rsidP="002210EB">
    <w:pPr>
      <w:pStyle w:val="Kopfzeil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38A" w:rsidRDefault="007D438A" w:rsidP="00EC49ED">
    <w:pPr>
      <w:pStyle w:val="LebenderKolumnentitel"/>
      <w:framePr w:h="57" w:hRule="exact" w:wrap="around" w:y="1"/>
      <w:pBdr>
        <w:top w:val="dashSmallGap" w:sz="4" w:space="1" w:color="auto"/>
        <w:bottom w:val="none" w:sz="0" w:space="0" w:color="auto"/>
      </w:pBdr>
    </w:pPr>
  </w:p>
  <w:p w:rsidR="007D438A" w:rsidRDefault="0035281B" w:rsidP="00AF236C">
    <w:pPr>
      <w:pStyle w:val="LebenderKolumnentitel"/>
      <w:framePr w:wrap="around"/>
    </w:pPr>
    <w:fldSimple w:instr=" STYLEREF  &quot;#Überschrift 1&quot;  \* MERGEFORMAT ">
      <w:r w:rsidR="0029360E">
        <w:rPr>
          <w:noProof/>
        </w:rPr>
        <w:br/>
        <w:t>Abkürzungsverzeichnis</w:t>
      </w:r>
    </w:fldSimple>
    <w:r w:rsidR="00E909E8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438A" w:rsidRPr="00A95FEE" w:rsidRDefault="007D438A" w:rsidP="00A95FEE">
                          <w:pPr>
                            <w:pStyle w:val="Vertikaltext"/>
                          </w:pPr>
                          <w:bookmarkStart w:id="22" w:name="dateiname"/>
                          <w:bookmarkEnd w:id="22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056" type="#_x0000_t202" style="position:absolute;margin-left:39.95pt;margin-top:204.4pt;width:11.35pt;height:566.9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cLsQIAALU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" o:allowincell="f" filled="f" fillcolor="silver" stroked="f">
              <v:textbox style="layout-flow:vertical;mso-layout-flow-alt:bottom-to-top" inset="0,0,0,0">
                <w:txbxContent>
                  <w:p w:rsidR="007D438A" w:rsidRPr="00A95FEE" w:rsidRDefault="007D438A" w:rsidP="00A95FEE">
                    <w:pPr>
                      <w:pStyle w:val="Vertikaltext"/>
                    </w:pPr>
                    <w:bookmarkStart w:id="23" w:name="dateiname"/>
                    <w:bookmarkEnd w:id="23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359.85pt;height:164.65pt;visibility:visible;mso-wrap-style:square" o:bullet="t">
        <v:imagedata r:id="rId1" o:title=""/>
      </v:shape>
    </w:pict>
  </w:numPicBullet>
  <w:abstractNum w:abstractNumId="0">
    <w:nsid w:val="FFFFFF7F"/>
    <w:multiLevelType w:val="singleLevel"/>
    <w:tmpl w:val="FA588CE8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>
    <w:nsid w:val="09EA0B88"/>
    <w:multiLevelType w:val="multilevel"/>
    <w:tmpl w:val="0E0E97CA"/>
    <w:numStyleLink w:val="AufzhlungPunkt"/>
  </w:abstractNum>
  <w:abstractNum w:abstractNumId="4">
    <w:nsid w:val="229C637C"/>
    <w:multiLevelType w:val="multilevel"/>
    <w:tmpl w:val="7624E2A8"/>
    <w:numStyleLink w:val="Aufzhlung"/>
  </w:abstractNum>
  <w:abstractNum w:abstractNumId="5">
    <w:nsid w:val="2A4149E5"/>
    <w:multiLevelType w:val="hybridMultilevel"/>
    <w:tmpl w:val="AF561612"/>
    <w:lvl w:ilvl="0" w:tplc="D47049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E3727EA"/>
    <w:multiLevelType w:val="multilevel"/>
    <w:tmpl w:val="E3B06D9E"/>
    <w:numStyleLink w:val="AufzhlungStrich"/>
  </w:abstractNum>
  <w:abstractNum w:abstractNumId="7">
    <w:nsid w:val="32F92C6A"/>
    <w:multiLevelType w:val="hybridMultilevel"/>
    <w:tmpl w:val="F32202B0"/>
    <w:lvl w:ilvl="0" w:tplc="7728A598">
      <w:start w:val="1"/>
      <w:numFmt w:val="bullet"/>
      <w:pStyle w:val="Punkt-Liste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23BA7"/>
    <w:multiLevelType w:val="hybridMultilevel"/>
    <w:tmpl w:val="8BE8AF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82783"/>
    <w:multiLevelType w:val="singleLevel"/>
    <w:tmpl w:val="16A05218"/>
    <w:lvl w:ilvl="0">
      <w:start w:val="1"/>
      <w:numFmt w:val="decimal"/>
      <w:pStyle w:val="Liste"/>
      <w:lvlText w:val="%1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  <w:b/>
        <w:i w:val="0"/>
        <w:sz w:val="20"/>
        <w:szCs w:val="20"/>
      </w:rPr>
    </w:lvl>
  </w:abstractNum>
  <w:abstractNum w:abstractNumId="10">
    <w:nsid w:val="4DE925B8"/>
    <w:multiLevelType w:val="singleLevel"/>
    <w:tmpl w:val="962CAA06"/>
    <w:lvl w:ilvl="0">
      <w:start w:val="1"/>
      <w:numFmt w:val="bullet"/>
      <w:pStyle w:val="Strich-Liste"/>
      <w:lvlText w:val="–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</w:rPr>
    </w:lvl>
  </w:abstractNum>
  <w:abstractNum w:abstractNumId="11">
    <w:nsid w:val="562808D1"/>
    <w:multiLevelType w:val="hybridMultilevel"/>
    <w:tmpl w:val="BEDE02F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3">
    <w:nsid w:val="5B3A7A5F"/>
    <w:multiLevelType w:val="multilevel"/>
    <w:tmpl w:val="1E3402D4"/>
    <w:lvl w:ilvl="0">
      <w:start w:val="1"/>
      <w:numFmt w:val="upperLetter"/>
      <w:pStyle w:val="berschrift1"/>
      <w:lvlText w:val="%1."/>
      <w:lvlJc w:val="left"/>
      <w:pPr>
        <w:ind w:left="360" w:hanging="36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5C19636C"/>
    <w:multiLevelType w:val="hybridMultilevel"/>
    <w:tmpl w:val="06180AB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AA31A8"/>
    <w:multiLevelType w:val="hybridMultilevel"/>
    <w:tmpl w:val="7FB237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890899"/>
    <w:multiLevelType w:val="hybridMultilevel"/>
    <w:tmpl w:val="0AD4E9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667C9D"/>
    <w:multiLevelType w:val="hybridMultilevel"/>
    <w:tmpl w:val="EB6C0D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2A25EA"/>
    <w:multiLevelType w:val="hybridMultilevel"/>
    <w:tmpl w:val="47AC28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4443D0"/>
    <w:multiLevelType w:val="hybridMultilevel"/>
    <w:tmpl w:val="FAA2AC6C"/>
    <w:lvl w:ilvl="0" w:tplc="255C7C00">
      <w:start w:val="1"/>
      <w:numFmt w:val="decimalZero"/>
      <w:pStyle w:val="Bildunterschrift"/>
      <w:lvlText w:val="Abb. %1: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8C7C15"/>
    <w:multiLevelType w:val="multilevel"/>
    <w:tmpl w:val="7624E2A8"/>
    <w:numStyleLink w:val="Aufzhlung"/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  <w:num w:numId="11">
    <w:abstractNumId w:val="13"/>
  </w:num>
  <w:num w:numId="12">
    <w:abstractNumId w:val="19"/>
  </w:num>
  <w:num w:numId="13">
    <w:abstractNumId w:val="20"/>
  </w:num>
  <w:num w:numId="14">
    <w:abstractNumId w:val="5"/>
  </w:num>
  <w:num w:numId="15">
    <w:abstractNumId w:val="18"/>
  </w:num>
  <w:num w:numId="16">
    <w:abstractNumId w:val="17"/>
  </w:num>
  <w:num w:numId="17">
    <w:abstractNumId w:val="15"/>
  </w:num>
  <w:num w:numId="18">
    <w:abstractNumId w:val="8"/>
  </w:num>
  <w:num w:numId="19">
    <w:abstractNumId w:val="11"/>
  </w:num>
  <w:num w:numId="20">
    <w:abstractNumId w:val="16"/>
  </w:num>
  <w:num w:numId="21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falsch"/>
  </w:docVars>
  <w:rsids>
    <w:rsidRoot w:val="00E909E8"/>
    <w:rsid w:val="0000164B"/>
    <w:rsid w:val="00007336"/>
    <w:rsid w:val="00007E6D"/>
    <w:rsid w:val="000112CB"/>
    <w:rsid w:val="0001197C"/>
    <w:rsid w:val="00021181"/>
    <w:rsid w:val="00021BC1"/>
    <w:rsid w:val="00021E5B"/>
    <w:rsid w:val="0002418A"/>
    <w:rsid w:val="0002440E"/>
    <w:rsid w:val="0002447F"/>
    <w:rsid w:val="00026ECF"/>
    <w:rsid w:val="00031A00"/>
    <w:rsid w:val="00032A66"/>
    <w:rsid w:val="00033C22"/>
    <w:rsid w:val="00034ED9"/>
    <w:rsid w:val="0004137C"/>
    <w:rsid w:val="00042C23"/>
    <w:rsid w:val="00044782"/>
    <w:rsid w:val="00053C5F"/>
    <w:rsid w:val="0005415B"/>
    <w:rsid w:val="00055A31"/>
    <w:rsid w:val="000671F0"/>
    <w:rsid w:val="000747C4"/>
    <w:rsid w:val="00074AB8"/>
    <w:rsid w:val="00084030"/>
    <w:rsid w:val="000919F9"/>
    <w:rsid w:val="0009504B"/>
    <w:rsid w:val="000A5651"/>
    <w:rsid w:val="000A68AD"/>
    <w:rsid w:val="000B2045"/>
    <w:rsid w:val="000B50C7"/>
    <w:rsid w:val="000B51D6"/>
    <w:rsid w:val="000B6697"/>
    <w:rsid w:val="000C09C6"/>
    <w:rsid w:val="000C3F2B"/>
    <w:rsid w:val="000D13BD"/>
    <w:rsid w:val="000D45C5"/>
    <w:rsid w:val="000D64AA"/>
    <w:rsid w:val="000E708F"/>
    <w:rsid w:val="000E786A"/>
    <w:rsid w:val="000F0040"/>
    <w:rsid w:val="000F178C"/>
    <w:rsid w:val="000F1D9B"/>
    <w:rsid w:val="000F48E9"/>
    <w:rsid w:val="000F4976"/>
    <w:rsid w:val="000F59FC"/>
    <w:rsid w:val="000F64B7"/>
    <w:rsid w:val="000F7A03"/>
    <w:rsid w:val="00101BDC"/>
    <w:rsid w:val="001074D8"/>
    <w:rsid w:val="00111640"/>
    <w:rsid w:val="00114A88"/>
    <w:rsid w:val="00127922"/>
    <w:rsid w:val="001279ED"/>
    <w:rsid w:val="001307D0"/>
    <w:rsid w:val="00134FF4"/>
    <w:rsid w:val="0013793A"/>
    <w:rsid w:val="00147999"/>
    <w:rsid w:val="00157654"/>
    <w:rsid w:val="001608A6"/>
    <w:rsid w:val="001614F8"/>
    <w:rsid w:val="001650D9"/>
    <w:rsid w:val="0016534B"/>
    <w:rsid w:val="00165934"/>
    <w:rsid w:val="00167EA0"/>
    <w:rsid w:val="00173779"/>
    <w:rsid w:val="00182C15"/>
    <w:rsid w:val="00194C67"/>
    <w:rsid w:val="00195DC7"/>
    <w:rsid w:val="001A12A7"/>
    <w:rsid w:val="001A3A4D"/>
    <w:rsid w:val="001A656F"/>
    <w:rsid w:val="001B08CD"/>
    <w:rsid w:val="001B0E4B"/>
    <w:rsid w:val="001B2E9D"/>
    <w:rsid w:val="001B5381"/>
    <w:rsid w:val="001C03FB"/>
    <w:rsid w:val="001C0E46"/>
    <w:rsid w:val="001C797A"/>
    <w:rsid w:val="001D0A67"/>
    <w:rsid w:val="001D5A7F"/>
    <w:rsid w:val="001D601A"/>
    <w:rsid w:val="001D6587"/>
    <w:rsid w:val="001E12D6"/>
    <w:rsid w:val="001E1406"/>
    <w:rsid w:val="001E2E66"/>
    <w:rsid w:val="001E5B2A"/>
    <w:rsid w:val="001E6237"/>
    <w:rsid w:val="001F044C"/>
    <w:rsid w:val="001F6B10"/>
    <w:rsid w:val="00203A1E"/>
    <w:rsid w:val="00203B30"/>
    <w:rsid w:val="00205799"/>
    <w:rsid w:val="0020757B"/>
    <w:rsid w:val="002105EC"/>
    <w:rsid w:val="00210D96"/>
    <w:rsid w:val="00213465"/>
    <w:rsid w:val="00213D4F"/>
    <w:rsid w:val="00215D04"/>
    <w:rsid w:val="002210EB"/>
    <w:rsid w:val="002225B9"/>
    <w:rsid w:val="00223F17"/>
    <w:rsid w:val="002244C1"/>
    <w:rsid w:val="002256F1"/>
    <w:rsid w:val="002271CE"/>
    <w:rsid w:val="002378AB"/>
    <w:rsid w:val="002413E4"/>
    <w:rsid w:val="00242AF4"/>
    <w:rsid w:val="0024426C"/>
    <w:rsid w:val="0024442E"/>
    <w:rsid w:val="00247BE9"/>
    <w:rsid w:val="00256892"/>
    <w:rsid w:val="002574EC"/>
    <w:rsid w:val="0026000A"/>
    <w:rsid w:val="00266C48"/>
    <w:rsid w:val="0027323C"/>
    <w:rsid w:val="00273981"/>
    <w:rsid w:val="00282A2E"/>
    <w:rsid w:val="0029257F"/>
    <w:rsid w:val="00292956"/>
    <w:rsid w:val="0029360E"/>
    <w:rsid w:val="00296552"/>
    <w:rsid w:val="002A1F0A"/>
    <w:rsid w:val="002A34F6"/>
    <w:rsid w:val="002A4D3E"/>
    <w:rsid w:val="002A4F33"/>
    <w:rsid w:val="002A7EDF"/>
    <w:rsid w:val="002B3C18"/>
    <w:rsid w:val="002B5C31"/>
    <w:rsid w:val="002B744D"/>
    <w:rsid w:val="002B786E"/>
    <w:rsid w:val="002C265F"/>
    <w:rsid w:val="002C3F36"/>
    <w:rsid w:val="002C4BFA"/>
    <w:rsid w:val="002D4BE1"/>
    <w:rsid w:val="002D521E"/>
    <w:rsid w:val="002D79D4"/>
    <w:rsid w:val="002E123D"/>
    <w:rsid w:val="002E357D"/>
    <w:rsid w:val="002E597A"/>
    <w:rsid w:val="002E7267"/>
    <w:rsid w:val="002E73C6"/>
    <w:rsid w:val="002F33B0"/>
    <w:rsid w:val="002F79EC"/>
    <w:rsid w:val="0030045F"/>
    <w:rsid w:val="0030398B"/>
    <w:rsid w:val="0031047E"/>
    <w:rsid w:val="00313FC7"/>
    <w:rsid w:val="003156B2"/>
    <w:rsid w:val="00315AF1"/>
    <w:rsid w:val="00315C97"/>
    <w:rsid w:val="003227B0"/>
    <w:rsid w:val="00324ED9"/>
    <w:rsid w:val="00325FDE"/>
    <w:rsid w:val="0033425D"/>
    <w:rsid w:val="00334E93"/>
    <w:rsid w:val="00335527"/>
    <w:rsid w:val="00340E1F"/>
    <w:rsid w:val="00341672"/>
    <w:rsid w:val="0034292A"/>
    <w:rsid w:val="003443E5"/>
    <w:rsid w:val="00344B32"/>
    <w:rsid w:val="00346D7B"/>
    <w:rsid w:val="0035281B"/>
    <w:rsid w:val="00360EBB"/>
    <w:rsid w:val="00361273"/>
    <w:rsid w:val="003613AB"/>
    <w:rsid w:val="00367039"/>
    <w:rsid w:val="00367BAC"/>
    <w:rsid w:val="00370F34"/>
    <w:rsid w:val="0037211F"/>
    <w:rsid w:val="00372490"/>
    <w:rsid w:val="00375218"/>
    <w:rsid w:val="00375924"/>
    <w:rsid w:val="00384DE2"/>
    <w:rsid w:val="0039019A"/>
    <w:rsid w:val="00390E3E"/>
    <w:rsid w:val="00391B39"/>
    <w:rsid w:val="00394EB1"/>
    <w:rsid w:val="003951C9"/>
    <w:rsid w:val="00395DF0"/>
    <w:rsid w:val="00395F85"/>
    <w:rsid w:val="003978B3"/>
    <w:rsid w:val="003A00FA"/>
    <w:rsid w:val="003A2FF5"/>
    <w:rsid w:val="003A5BE2"/>
    <w:rsid w:val="003A6A51"/>
    <w:rsid w:val="003A79A5"/>
    <w:rsid w:val="003B2492"/>
    <w:rsid w:val="003C1B1E"/>
    <w:rsid w:val="003C4B54"/>
    <w:rsid w:val="003C4CC1"/>
    <w:rsid w:val="003E6E79"/>
    <w:rsid w:val="003F473E"/>
    <w:rsid w:val="00400B5A"/>
    <w:rsid w:val="00405397"/>
    <w:rsid w:val="00412126"/>
    <w:rsid w:val="004130E8"/>
    <w:rsid w:val="004143A1"/>
    <w:rsid w:val="00421F68"/>
    <w:rsid w:val="004265BD"/>
    <w:rsid w:val="00426FB2"/>
    <w:rsid w:val="00431FCC"/>
    <w:rsid w:val="00432F48"/>
    <w:rsid w:val="00451FF9"/>
    <w:rsid w:val="0045239D"/>
    <w:rsid w:val="00452A9F"/>
    <w:rsid w:val="00457A8E"/>
    <w:rsid w:val="004610D7"/>
    <w:rsid w:val="004648D9"/>
    <w:rsid w:val="00470C3F"/>
    <w:rsid w:val="00476AFC"/>
    <w:rsid w:val="00485B3A"/>
    <w:rsid w:val="00490249"/>
    <w:rsid w:val="00491394"/>
    <w:rsid w:val="004929B4"/>
    <w:rsid w:val="00492E2C"/>
    <w:rsid w:val="004972A7"/>
    <w:rsid w:val="004A31DD"/>
    <w:rsid w:val="004A3528"/>
    <w:rsid w:val="004A7818"/>
    <w:rsid w:val="004C081A"/>
    <w:rsid w:val="004D00E8"/>
    <w:rsid w:val="004D3E23"/>
    <w:rsid w:val="004D50A3"/>
    <w:rsid w:val="004D6823"/>
    <w:rsid w:val="004D6B9B"/>
    <w:rsid w:val="004D7FCF"/>
    <w:rsid w:val="004E1EFF"/>
    <w:rsid w:val="004E24C3"/>
    <w:rsid w:val="004F0D7F"/>
    <w:rsid w:val="004F7DC2"/>
    <w:rsid w:val="00512BE9"/>
    <w:rsid w:val="00521A94"/>
    <w:rsid w:val="005318C4"/>
    <w:rsid w:val="00531BCF"/>
    <w:rsid w:val="00544F90"/>
    <w:rsid w:val="00545AFD"/>
    <w:rsid w:val="0055002F"/>
    <w:rsid w:val="00551051"/>
    <w:rsid w:val="005530E2"/>
    <w:rsid w:val="005541D8"/>
    <w:rsid w:val="00554B05"/>
    <w:rsid w:val="00561A58"/>
    <w:rsid w:val="00574EBE"/>
    <w:rsid w:val="0058052D"/>
    <w:rsid w:val="00586EE4"/>
    <w:rsid w:val="0058713C"/>
    <w:rsid w:val="005A2ACB"/>
    <w:rsid w:val="005A3676"/>
    <w:rsid w:val="005B1E22"/>
    <w:rsid w:val="005B338A"/>
    <w:rsid w:val="005C0698"/>
    <w:rsid w:val="005C1446"/>
    <w:rsid w:val="005C1E40"/>
    <w:rsid w:val="005C3DF6"/>
    <w:rsid w:val="005C4109"/>
    <w:rsid w:val="005C677A"/>
    <w:rsid w:val="005C6C48"/>
    <w:rsid w:val="005D01B8"/>
    <w:rsid w:val="005D0698"/>
    <w:rsid w:val="005D22AA"/>
    <w:rsid w:val="005D6DF2"/>
    <w:rsid w:val="005D6EBB"/>
    <w:rsid w:val="005E07EF"/>
    <w:rsid w:val="005E4220"/>
    <w:rsid w:val="005F13C8"/>
    <w:rsid w:val="005F239C"/>
    <w:rsid w:val="005F3CC7"/>
    <w:rsid w:val="005F4C4C"/>
    <w:rsid w:val="00600062"/>
    <w:rsid w:val="00601AD9"/>
    <w:rsid w:val="00607623"/>
    <w:rsid w:val="00611880"/>
    <w:rsid w:val="006161F3"/>
    <w:rsid w:val="006251E9"/>
    <w:rsid w:val="0063173B"/>
    <w:rsid w:val="00633080"/>
    <w:rsid w:val="006346EC"/>
    <w:rsid w:val="0063516C"/>
    <w:rsid w:val="0063700E"/>
    <w:rsid w:val="00647882"/>
    <w:rsid w:val="006658FA"/>
    <w:rsid w:val="0066792B"/>
    <w:rsid w:val="00670F0F"/>
    <w:rsid w:val="0067406E"/>
    <w:rsid w:val="00676DB8"/>
    <w:rsid w:val="006836F9"/>
    <w:rsid w:val="00684DD6"/>
    <w:rsid w:val="00695D1B"/>
    <w:rsid w:val="0069751C"/>
    <w:rsid w:val="006A2519"/>
    <w:rsid w:val="006A5F18"/>
    <w:rsid w:val="006D4F1F"/>
    <w:rsid w:val="006D6CDE"/>
    <w:rsid w:val="006E18AB"/>
    <w:rsid w:val="00702287"/>
    <w:rsid w:val="00704BD8"/>
    <w:rsid w:val="00714590"/>
    <w:rsid w:val="00720BEA"/>
    <w:rsid w:val="00720C97"/>
    <w:rsid w:val="007211BF"/>
    <w:rsid w:val="00731076"/>
    <w:rsid w:val="00731B05"/>
    <w:rsid w:val="0073625B"/>
    <w:rsid w:val="00737D31"/>
    <w:rsid w:val="00740080"/>
    <w:rsid w:val="00741A66"/>
    <w:rsid w:val="007508C5"/>
    <w:rsid w:val="0076092C"/>
    <w:rsid w:val="007631B6"/>
    <w:rsid w:val="00764E6F"/>
    <w:rsid w:val="007767D3"/>
    <w:rsid w:val="00776FE5"/>
    <w:rsid w:val="007846E9"/>
    <w:rsid w:val="007914FF"/>
    <w:rsid w:val="007934D4"/>
    <w:rsid w:val="007960BB"/>
    <w:rsid w:val="00796349"/>
    <w:rsid w:val="007965A3"/>
    <w:rsid w:val="007A077E"/>
    <w:rsid w:val="007A532A"/>
    <w:rsid w:val="007A59EF"/>
    <w:rsid w:val="007A6263"/>
    <w:rsid w:val="007A6A0F"/>
    <w:rsid w:val="007C0446"/>
    <w:rsid w:val="007C2FD8"/>
    <w:rsid w:val="007D2C99"/>
    <w:rsid w:val="007D3657"/>
    <w:rsid w:val="007D438A"/>
    <w:rsid w:val="007D605F"/>
    <w:rsid w:val="007E1A22"/>
    <w:rsid w:val="007E1EFD"/>
    <w:rsid w:val="007E28F9"/>
    <w:rsid w:val="007E2DA0"/>
    <w:rsid w:val="007E6C5D"/>
    <w:rsid w:val="007F2D2F"/>
    <w:rsid w:val="007F2F1B"/>
    <w:rsid w:val="007F3AD0"/>
    <w:rsid w:val="007F4D64"/>
    <w:rsid w:val="008065CB"/>
    <w:rsid w:val="00807218"/>
    <w:rsid w:val="008105EE"/>
    <w:rsid w:val="0081074D"/>
    <w:rsid w:val="0081420B"/>
    <w:rsid w:val="008159BE"/>
    <w:rsid w:val="008256D1"/>
    <w:rsid w:val="008301B7"/>
    <w:rsid w:val="008402C4"/>
    <w:rsid w:val="00841087"/>
    <w:rsid w:val="00843142"/>
    <w:rsid w:val="008440F9"/>
    <w:rsid w:val="00844287"/>
    <w:rsid w:val="0085557A"/>
    <w:rsid w:val="00857355"/>
    <w:rsid w:val="00857E4F"/>
    <w:rsid w:val="00863735"/>
    <w:rsid w:val="0087017C"/>
    <w:rsid w:val="0088029A"/>
    <w:rsid w:val="00882BEB"/>
    <w:rsid w:val="00882D79"/>
    <w:rsid w:val="00886352"/>
    <w:rsid w:val="008863E5"/>
    <w:rsid w:val="00887188"/>
    <w:rsid w:val="0089026D"/>
    <w:rsid w:val="00894651"/>
    <w:rsid w:val="008A0566"/>
    <w:rsid w:val="008A181D"/>
    <w:rsid w:val="008A64A6"/>
    <w:rsid w:val="008A6732"/>
    <w:rsid w:val="008B0055"/>
    <w:rsid w:val="008B0781"/>
    <w:rsid w:val="008B0B21"/>
    <w:rsid w:val="008B3004"/>
    <w:rsid w:val="008B6C3D"/>
    <w:rsid w:val="008C2324"/>
    <w:rsid w:val="008D1621"/>
    <w:rsid w:val="008D182B"/>
    <w:rsid w:val="008D71BE"/>
    <w:rsid w:val="008E7C33"/>
    <w:rsid w:val="008F0DE8"/>
    <w:rsid w:val="008F58EC"/>
    <w:rsid w:val="008F6C4D"/>
    <w:rsid w:val="00907AC2"/>
    <w:rsid w:val="009209D0"/>
    <w:rsid w:val="00926CEE"/>
    <w:rsid w:val="0092707C"/>
    <w:rsid w:val="0093184D"/>
    <w:rsid w:val="00932C48"/>
    <w:rsid w:val="009338BD"/>
    <w:rsid w:val="00933BBF"/>
    <w:rsid w:val="00934584"/>
    <w:rsid w:val="0093693B"/>
    <w:rsid w:val="0094159C"/>
    <w:rsid w:val="009427C8"/>
    <w:rsid w:val="00943035"/>
    <w:rsid w:val="00945714"/>
    <w:rsid w:val="00945B7B"/>
    <w:rsid w:val="00946D40"/>
    <w:rsid w:val="009626E3"/>
    <w:rsid w:val="00962EB7"/>
    <w:rsid w:val="009707BE"/>
    <w:rsid w:val="00971608"/>
    <w:rsid w:val="00991D8F"/>
    <w:rsid w:val="00993C3C"/>
    <w:rsid w:val="00993CD8"/>
    <w:rsid w:val="009A0AC4"/>
    <w:rsid w:val="009A2C66"/>
    <w:rsid w:val="009A422F"/>
    <w:rsid w:val="009B1C5B"/>
    <w:rsid w:val="009B1F87"/>
    <w:rsid w:val="009B5754"/>
    <w:rsid w:val="009B5E91"/>
    <w:rsid w:val="009B79B3"/>
    <w:rsid w:val="009C3516"/>
    <w:rsid w:val="009D169D"/>
    <w:rsid w:val="009D5EC1"/>
    <w:rsid w:val="009E156D"/>
    <w:rsid w:val="009E2F44"/>
    <w:rsid w:val="009E3EC3"/>
    <w:rsid w:val="009E6B24"/>
    <w:rsid w:val="009F2F92"/>
    <w:rsid w:val="009F35C3"/>
    <w:rsid w:val="00A014EA"/>
    <w:rsid w:val="00A04A1F"/>
    <w:rsid w:val="00A101BF"/>
    <w:rsid w:val="00A11FEC"/>
    <w:rsid w:val="00A12448"/>
    <w:rsid w:val="00A13391"/>
    <w:rsid w:val="00A163EC"/>
    <w:rsid w:val="00A20646"/>
    <w:rsid w:val="00A226A8"/>
    <w:rsid w:val="00A27F80"/>
    <w:rsid w:val="00A30ABC"/>
    <w:rsid w:val="00A31CF0"/>
    <w:rsid w:val="00A44459"/>
    <w:rsid w:val="00A44CF1"/>
    <w:rsid w:val="00A47ECE"/>
    <w:rsid w:val="00A53C6C"/>
    <w:rsid w:val="00A54BBD"/>
    <w:rsid w:val="00A55B90"/>
    <w:rsid w:val="00A65881"/>
    <w:rsid w:val="00A83AA1"/>
    <w:rsid w:val="00A8571E"/>
    <w:rsid w:val="00A85C1B"/>
    <w:rsid w:val="00A91757"/>
    <w:rsid w:val="00A9208F"/>
    <w:rsid w:val="00A95FEE"/>
    <w:rsid w:val="00AA54EB"/>
    <w:rsid w:val="00AA61FE"/>
    <w:rsid w:val="00AA6E11"/>
    <w:rsid w:val="00AB3F73"/>
    <w:rsid w:val="00AB6AEF"/>
    <w:rsid w:val="00AC042D"/>
    <w:rsid w:val="00AC3FD4"/>
    <w:rsid w:val="00AC4FCD"/>
    <w:rsid w:val="00AD0F99"/>
    <w:rsid w:val="00AD3433"/>
    <w:rsid w:val="00AD7029"/>
    <w:rsid w:val="00AE3E27"/>
    <w:rsid w:val="00AE4097"/>
    <w:rsid w:val="00AE5141"/>
    <w:rsid w:val="00AE51B3"/>
    <w:rsid w:val="00AE73F3"/>
    <w:rsid w:val="00AF12E4"/>
    <w:rsid w:val="00AF236C"/>
    <w:rsid w:val="00AF70B7"/>
    <w:rsid w:val="00B0315E"/>
    <w:rsid w:val="00B0646D"/>
    <w:rsid w:val="00B07C14"/>
    <w:rsid w:val="00B101EC"/>
    <w:rsid w:val="00B10546"/>
    <w:rsid w:val="00B13B18"/>
    <w:rsid w:val="00B172B6"/>
    <w:rsid w:val="00B22CB2"/>
    <w:rsid w:val="00B241FF"/>
    <w:rsid w:val="00B25A19"/>
    <w:rsid w:val="00B27338"/>
    <w:rsid w:val="00B310F3"/>
    <w:rsid w:val="00B3214F"/>
    <w:rsid w:val="00B3557D"/>
    <w:rsid w:val="00B40C39"/>
    <w:rsid w:val="00B47E5D"/>
    <w:rsid w:val="00B52EB6"/>
    <w:rsid w:val="00B661EF"/>
    <w:rsid w:val="00B713B3"/>
    <w:rsid w:val="00B753A3"/>
    <w:rsid w:val="00B75B6B"/>
    <w:rsid w:val="00B836AB"/>
    <w:rsid w:val="00B838EB"/>
    <w:rsid w:val="00B85E5E"/>
    <w:rsid w:val="00B85F71"/>
    <w:rsid w:val="00B95DFF"/>
    <w:rsid w:val="00BA06E2"/>
    <w:rsid w:val="00BB237A"/>
    <w:rsid w:val="00BD2734"/>
    <w:rsid w:val="00BD4A23"/>
    <w:rsid w:val="00BD7E66"/>
    <w:rsid w:val="00BE1DAB"/>
    <w:rsid w:val="00BE4532"/>
    <w:rsid w:val="00BE478B"/>
    <w:rsid w:val="00C01E9F"/>
    <w:rsid w:val="00C0488D"/>
    <w:rsid w:val="00C12442"/>
    <w:rsid w:val="00C167F6"/>
    <w:rsid w:val="00C177D6"/>
    <w:rsid w:val="00C179DB"/>
    <w:rsid w:val="00C2654E"/>
    <w:rsid w:val="00C323F6"/>
    <w:rsid w:val="00C42750"/>
    <w:rsid w:val="00C433FE"/>
    <w:rsid w:val="00C44E70"/>
    <w:rsid w:val="00C47F15"/>
    <w:rsid w:val="00C51C2A"/>
    <w:rsid w:val="00C54DA9"/>
    <w:rsid w:val="00C56088"/>
    <w:rsid w:val="00C65593"/>
    <w:rsid w:val="00C662D3"/>
    <w:rsid w:val="00C710B9"/>
    <w:rsid w:val="00C735B1"/>
    <w:rsid w:val="00C74AF6"/>
    <w:rsid w:val="00C86ADB"/>
    <w:rsid w:val="00C951BB"/>
    <w:rsid w:val="00C9605E"/>
    <w:rsid w:val="00C97085"/>
    <w:rsid w:val="00C970E9"/>
    <w:rsid w:val="00CA30F5"/>
    <w:rsid w:val="00CA48B0"/>
    <w:rsid w:val="00CB0AB1"/>
    <w:rsid w:val="00CB1782"/>
    <w:rsid w:val="00CB1D2A"/>
    <w:rsid w:val="00CB552A"/>
    <w:rsid w:val="00CB5D92"/>
    <w:rsid w:val="00CB631B"/>
    <w:rsid w:val="00CC45D0"/>
    <w:rsid w:val="00CC618A"/>
    <w:rsid w:val="00CD4B2B"/>
    <w:rsid w:val="00CD75EC"/>
    <w:rsid w:val="00CE7CD6"/>
    <w:rsid w:val="00CF610B"/>
    <w:rsid w:val="00D02DBB"/>
    <w:rsid w:val="00D13E6B"/>
    <w:rsid w:val="00D27BDD"/>
    <w:rsid w:val="00D30257"/>
    <w:rsid w:val="00D32BED"/>
    <w:rsid w:val="00D427AF"/>
    <w:rsid w:val="00D43D32"/>
    <w:rsid w:val="00D500D4"/>
    <w:rsid w:val="00D53EC8"/>
    <w:rsid w:val="00D55BA9"/>
    <w:rsid w:val="00D57035"/>
    <w:rsid w:val="00D60193"/>
    <w:rsid w:val="00D61B6C"/>
    <w:rsid w:val="00D62798"/>
    <w:rsid w:val="00D66311"/>
    <w:rsid w:val="00D6634F"/>
    <w:rsid w:val="00D70737"/>
    <w:rsid w:val="00D72E40"/>
    <w:rsid w:val="00D72FC2"/>
    <w:rsid w:val="00D73BAB"/>
    <w:rsid w:val="00D85FE7"/>
    <w:rsid w:val="00D8734C"/>
    <w:rsid w:val="00D97CBB"/>
    <w:rsid w:val="00DA2E39"/>
    <w:rsid w:val="00DA5585"/>
    <w:rsid w:val="00DA6837"/>
    <w:rsid w:val="00DA7C51"/>
    <w:rsid w:val="00DB7E2F"/>
    <w:rsid w:val="00DC2E1B"/>
    <w:rsid w:val="00DD0224"/>
    <w:rsid w:val="00DE2CE8"/>
    <w:rsid w:val="00DF0801"/>
    <w:rsid w:val="00DF23DC"/>
    <w:rsid w:val="00DF6974"/>
    <w:rsid w:val="00E116BE"/>
    <w:rsid w:val="00E122C4"/>
    <w:rsid w:val="00E17F27"/>
    <w:rsid w:val="00E21C73"/>
    <w:rsid w:val="00E25375"/>
    <w:rsid w:val="00E30485"/>
    <w:rsid w:val="00E421C8"/>
    <w:rsid w:val="00E50659"/>
    <w:rsid w:val="00E52F40"/>
    <w:rsid w:val="00E54D42"/>
    <w:rsid w:val="00E54D49"/>
    <w:rsid w:val="00E56EB6"/>
    <w:rsid w:val="00E6064B"/>
    <w:rsid w:val="00E637F4"/>
    <w:rsid w:val="00E71509"/>
    <w:rsid w:val="00E74A92"/>
    <w:rsid w:val="00E812C8"/>
    <w:rsid w:val="00E909E8"/>
    <w:rsid w:val="00E979C5"/>
    <w:rsid w:val="00EA0CCF"/>
    <w:rsid w:val="00EA257F"/>
    <w:rsid w:val="00EA6A1C"/>
    <w:rsid w:val="00EA7951"/>
    <w:rsid w:val="00EB01F1"/>
    <w:rsid w:val="00EB2250"/>
    <w:rsid w:val="00EB5471"/>
    <w:rsid w:val="00EB627A"/>
    <w:rsid w:val="00EB6747"/>
    <w:rsid w:val="00EB786C"/>
    <w:rsid w:val="00EB7C87"/>
    <w:rsid w:val="00EC49ED"/>
    <w:rsid w:val="00ED65B0"/>
    <w:rsid w:val="00ED68CE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25036"/>
    <w:rsid w:val="00F256CF"/>
    <w:rsid w:val="00F27FE6"/>
    <w:rsid w:val="00F31F8E"/>
    <w:rsid w:val="00F346E2"/>
    <w:rsid w:val="00F36C20"/>
    <w:rsid w:val="00F412D4"/>
    <w:rsid w:val="00F46A8E"/>
    <w:rsid w:val="00F53254"/>
    <w:rsid w:val="00F543A4"/>
    <w:rsid w:val="00F56068"/>
    <w:rsid w:val="00F60611"/>
    <w:rsid w:val="00F61A40"/>
    <w:rsid w:val="00F6468D"/>
    <w:rsid w:val="00F71795"/>
    <w:rsid w:val="00F8387D"/>
    <w:rsid w:val="00F91BDC"/>
    <w:rsid w:val="00F92A1E"/>
    <w:rsid w:val="00F93A68"/>
    <w:rsid w:val="00F94BC1"/>
    <w:rsid w:val="00F974E0"/>
    <w:rsid w:val="00FA0330"/>
    <w:rsid w:val="00FA4C58"/>
    <w:rsid w:val="00FA52A5"/>
    <w:rsid w:val="00FA7426"/>
    <w:rsid w:val="00FB013E"/>
    <w:rsid w:val="00FB7E06"/>
    <w:rsid w:val="00FC0309"/>
    <w:rsid w:val="00FC038C"/>
    <w:rsid w:val="00FC05FA"/>
    <w:rsid w:val="00FC2602"/>
    <w:rsid w:val="00FD1176"/>
    <w:rsid w:val="00FD1B6B"/>
    <w:rsid w:val="00FD51DA"/>
    <w:rsid w:val="00FD637E"/>
    <w:rsid w:val="00FD7368"/>
    <w:rsid w:val="00FE05C1"/>
    <w:rsid w:val="00FE4007"/>
    <w:rsid w:val="00FE75CF"/>
    <w:rsid w:val="00FF3C38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index heading" w:uiPriority="9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unhideWhenUsed="0" w:qFormat="1"/>
    <w:lsdException w:name="Subtitle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unhideWhenUsed="0" w:qFormat="1"/>
    <w:lsdException w:name="Emphasis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aliases w:val="#Standard"/>
    <w:uiPriority w:val="11"/>
    <w:qFormat/>
    <w:rsid w:val="004143A1"/>
    <w:pPr>
      <w:spacing w:after="240" w:line="240" w:lineRule="atLeast"/>
      <w:contextualSpacing/>
    </w:pPr>
    <w:rPr>
      <w:rFonts w:ascii="Frutiger LT Com 45 Light" w:hAnsi="Frutiger LT Com 45 Light"/>
      <w:sz w:val="24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CB5D92"/>
    <w:pPr>
      <w:numPr>
        <w:ilvl w:val="2"/>
        <w:numId w:val="11"/>
      </w:numPr>
      <w:outlineLvl w:val="2"/>
    </w:pPr>
    <w:rPr>
      <w:rFonts w:ascii="Frutiger LT Com 65 Bold" w:hAnsi="Frutiger LT Com 65 Bold"/>
      <w:i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7BE9"/>
    <w:pPr>
      <w:keepNext/>
      <w:keepLines/>
      <w:pageBreakBefore w:val="0"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index heading" w:uiPriority="9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unhideWhenUsed="0" w:qFormat="1"/>
    <w:lsdException w:name="Subtitle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unhideWhenUsed="0" w:qFormat="1"/>
    <w:lsdException w:name="Emphasis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aliases w:val="#Standard"/>
    <w:uiPriority w:val="11"/>
    <w:qFormat/>
    <w:rsid w:val="004143A1"/>
    <w:pPr>
      <w:spacing w:after="240" w:line="240" w:lineRule="atLeast"/>
      <w:contextualSpacing/>
    </w:pPr>
    <w:rPr>
      <w:rFonts w:ascii="Frutiger LT Com 45 Light" w:hAnsi="Frutiger LT Com 45 Light"/>
      <w:sz w:val="24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CB5D92"/>
    <w:pPr>
      <w:numPr>
        <w:ilvl w:val="2"/>
        <w:numId w:val="11"/>
      </w:numPr>
      <w:outlineLvl w:val="2"/>
    </w:pPr>
    <w:rPr>
      <w:rFonts w:ascii="Frutiger LT Com 65 Bold" w:hAnsi="Frutiger LT Com 65 Bold"/>
      <w:i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7BE9"/>
    <w:pPr>
      <w:keepNext/>
      <w:keepLines/>
      <w:pageBreakBefore w:val="0"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1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0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tif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1.emf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terms\AppData\Local\Temp\anlagea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E75821-A0E0-4780-8A22-D2501AC0B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anlagea</Template>
  <TotalTime>0</TotalTime>
  <Pages>12</Pages>
  <Words>501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Standard</vt:lpstr>
    </vt:vector>
  </TitlesOfParts>
  <Company>Key-Design</Company>
  <LinksUpToDate>false</LinksUpToDate>
  <CharactersWithSpaces>3651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Matthias Welter</dc:creator>
  <cp:lastModifiedBy>Matthias Welter</cp:lastModifiedBy>
  <cp:revision>18</cp:revision>
  <cp:lastPrinted>2011-11-02T18:02:00Z</cp:lastPrinted>
  <dcterms:created xsi:type="dcterms:W3CDTF">2015-02-10T10:13:00Z</dcterms:created>
  <dcterms:modified xsi:type="dcterms:W3CDTF">2015-02-17T09:43:00Z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r_Dienstgebrauch">
    <vt:bool>true</vt:bool>
  </property>
</Properties>
</file>